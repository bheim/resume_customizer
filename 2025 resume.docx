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604C" w14:textId="260D7669" w:rsidR="00EC2599" w:rsidRPr="006016A6" w:rsidRDefault="00A325D9" w:rsidP="00A325D9">
      <w:pPr>
        <w:pStyle w:val="Header"/>
        <w:tabs>
          <w:tab w:val="center" w:pos="-4500"/>
        </w:tabs>
        <w:jc w:val="center"/>
        <w:rPr>
          <w:rFonts w:ascii="Garamond" w:hAnsi="Garamond"/>
          <w:b/>
          <w:iCs/>
          <w:sz w:val="24"/>
          <w:szCs w:val="24"/>
        </w:rPr>
      </w:pPr>
      <w:r w:rsidRPr="006016A6">
        <w:rPr>
          <w:rFonts w:ascii="Garamond" w:hAnsi="Garamond"/>
          <w:b/>
          <w:iCs/>
          <w:sz w:val="24"/>
          <w:szCs w:val="24"/>
        </w:rPr>
        <w:t>Ben Heim</w:t>
      </w:r>
    </w:p>
    <w:p w14:paraId="0ABBFABE" w14:textId="0476461C" w:rsidR="00A325D9" w:rsidRPr="006007D3" w:rsidRDefault="00A325D9" w:rsidP="00A325D9">
      <w:pPr>
        <w:pStyle w:val="Header"/>
        <w:tabs>
          <w:tab w:val="center" w:pos="-4500"/>
        </w:tabs>
        <w:jc w:val="center"/>
        <w:rPr>
          <w:rFonts w:ascii="Garamond" w:hAnsi="Garamond"/>
          <w:b/>
          <w:iCs/>
          <w:sz w:val="24"/>
          <w:szCs w:val="24"/>
        </w:rPr>
      </w:pPr>
      <w:r w:rsidRPr="006007D3">
        <w:rPr>
          <w:rFonts w:ascii="Garamond" w:hAnsi="Garamond"/>
          <w:b/>
          <w:iCs/>
          <w:sz w:val="24"/>
          <w:szCs w:val="24"/>
        </w:rPr>
        <w:t xml:space="preserve">benjaminheim43@gmail.com | 413-822-2614 | </w:t>
      </w:r>
      <w:hyperlink r:id="rId7" w:history="1">
        <w:r w:rsidRPr="006007D3">
          <w:rPr>
            <w:rStyle w:val="Hyperlink"/>
            <w:rFonts w:ascii="Garamond" w:hAnsi="Garamond"/>
            <w:b/>
            <w:iCs/>
            <w:sz w:val="24"/>
            <w:szCs w:val="24"/>
          </w:rPr>
          <w:t>https://www.linkedin.com/in/ben-heim/</w:t>
        </w:r>
      </w:hyperlink>
    </w:p>
    <w:p w14:paraId="5E612763" w14:textId="77777777" w:rsidR="00A325D9" w:rsidRPr="0086488A" w:rsidRDefault="00A325D9" w:rsidP="003010A0">
      <w:pPr>
        <w:pStyle w:val="Header"/>
        <w:tabs>
          <w:tab w:val="center" w:pos="-4500"/>
        </w:tabs>
        <w:rPr>
          <w:rFonts w:ascii="Garamond" w:hAnsi="Garamond"/>
          <w:bCs/>
          <w:iCs/>
          <w:sz w:val="24"/>
          <w:szCs w:val="24"/>
        </w:rPr>
      </w:pPr>
    </w:p>
    <w:p w14:paraId="7BAC3E44" w14:textId="1564A331" w:rsidR="00EC2599" w:rsidRPr="0086488A" w:rsidRDefault="00EC2599" w:rsidP="00834D43">
      <w:pPr>
        <w:pStyle w:val="Header"/>
        <w:pBdr>
          <w:bottom w:val="single" w:sz="6" w:space="1" w:color="auto"/>
        </w:pBdr>
        <w:tabs>
          <w:tab w:val="center" w:pos="-4500"/>
        </w:tabs>
        <w:rPr>
          <w:rFonts w:ascii="Garamond" w:hAnsi="Garamond"/>
          <w:b/>
          <w:bCs/>
          <w:iCs/>
          <w:sz w:val="24"/>
          <w:szCs w:val="24"/>
        </w:rPr>
      </w:pPr>
      <w:r w:rsidRPr="0086488A">
        <w:rPr>
          <w:rFonts w:ascii="Garamond" w:hAnsi="Garamond"/>
          <w:b/>
          <w:bCs/>
          <w:iCs/>
          <w:sz w:val="24"/>
          <w:szCs w:val="24"/>
        </w:rPr>
        <w:t>EDUCATION</w:t>
      </w:r>
      <w:r w:rsidRPr="0086488A">
        <w:rPr>
          <w:rFonts w:ascii="Garamond" w:hAnsi="Garamond"/>
          <w:b/>
          <w:bCs/>
          <w:iCs/>
          <w:sz w:val="24"/>
          <w:szCs w:val="24"/>
        </w:rPr>
        <w:tab/>
      </w:r>
    </w:p>
    <w:p w14:paraId="19DD9DE2" w14:textId="230B4187" w:rsidR="00EC2599" w:rsidRPr="0086488A" w:rsidRDefault="00EF06E1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/>
          <w:bCs/>
          <w:iCs/>
          <w:sz w:val="24"/>
          <w:szCs w:val="24"/>
        </w:rPr>
        <w:t xml:space="preserve">The University of Chicago </w:t>
      </w:r>
      <w:r w:rsidRPr="0086488A">
        <w:rPr>
          <w:rFonts w:ascii="Garamond" w:hAnsi="Garamond"/>
          <w:b/>
          <w:bCs/>
          <w:iCs/>
          <w:sz w:val="24"/>
          <w:szCs w:val="24"/>
        </w:rPr>
        <w:tab/>
      </w:r>
      <w:r w:rsidRPr="0086488A">
        <w:rPr>
          <w:rFonts w:ascii="Garamond" w:hAnsi="Garamond"/>
          <w:b/>
          <w:bCs/>
          <w:iCs/>
          <w:sz w:val="24"/>
          <w:szCs w:val="24"/>
        </w:rPr>
        <w:tab/>
      </w:r>
      <w:r w:rsidRPr="0086488A">
        <w:rPr>
          <w:rFonts w:ascii="Garamond" w:hAnsi="Garamond"/>
          <w:b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Cs/>
          <w:sz w:val="24"/>
          <w:szCs w:val="24"/>
        </w:rPr>
        <w:tab/>
        <w:t xml:space="preserve">        </w:t>
      </w:r>
      <w:r w:rsidR="00EC2599" w:rsidRPr="0086488A">
        <w:rPr>
          <w:rFonts w:ascii="Garamond" w:hAnsi="Garamond"/>
          <w:bCs/>
          <w:iCs/>
          <w:sz w:val="24"/>
          <w:szCs w:val="24"/>
        </w:rPr>
        <w:t>Chicago,</w:t>
      </w:r>
      <w:r w:rsidR="004E0775" w:rsidRPr="0086488A">
        <w:rPr>
          <w:rFonts w:ascii="Garamond" w:hAnsi="Garamond"/>
          <w:bCs/>
          <w:iCs/>
          <w:sz w:val="24"/>
          <w:szCs w:val="24"/>
        </w:rPr>
        <w:t xml:space="preserve"> </w:t>
      </w:r>
      <w:r w:rsidR="00EC2599" w:rsidRPr="0086488A">
        <w:rPr>
          <w:rFonts w:ascii="Garamond" w:hAnsi="Garamond"/>
          <w:bCs/>
          <w:iCs/>
          <w:sz w:val="24"/>
          <w:szCs w:val="24"/>
        </w:rPr>
        <w:t>IL</w:t>
      </w:r>
    </w:p>
    <w:p w14:paraId="65FE9F39" w14:textId="26D0BA45" w:rsidR="006241AC" w:rsidRPr="0086488A" w:rsidRDefault="00EC2599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Cs/>
          <w:i/>
          <w:iCs/>
          <w:sz w:val="24"/>
          <w:szCs w:val="24"/>
        </w:rPr>
        <w:t>Bachelor of Arts</w:t>
      </w:r>
      <w:r w:rsidR="006F6ED4" w:rsidRPr="0086488A">
        <w:rPr>
          <w:rFonts w:ascii="Garamond" w:hAnsi="Garamond"/>
          <w:bCs/>
          <w:i/>
          <w:iCs/>
          <w:sz w:val="24"/>
          <w:szCs w:val="24"/>
        </w:rPr>
        <w:t xml:space="preserve"> in </w:t>
      </w:r>
      <w:r w:rsidR="00307939" w:rsidRPr="0086488A">
        <w:rPr>
          <w:rFonts w:ascii="Garamond" w:hAnsi="Garamond"/>
          <w:bCs/>
          <w:i/>
          <w:iCs/>
          <w:sz w:val="24"/>
          <w:szCs w:val="24"/>
        </w:rPr>
        <w:t>Computer Scienc</w:t>
      </w:r>
      <w:r w:rsidR="008D1A36" w:rsidRPr="0086488A">
        <w:rPr>
          <w:rFonts w:ascii="Garamond" w:hAnsi="Garamond"/>
          <w:bCs/>
          <w:i/>
          <w:iCs/>
          <w:sz w:val="24"/>
          <w:szCs w:val="24"/>
        </w:rPr>
        <w:t>e</w:t>
      </w:r>
      <w:r w:rsidR="00DE769E">
        <w:rPr>
          <w:rFonts w:ascii="Garamond" w:hAnsi="Garamond"/>
          <w:bCs/>
          <w:i/>
          <w:iCs/>
          <w:sz w:val="24"/>
          <w:szCs w:val="24"/>
        </w:rPr>
        <w:t xml:space="preserve"> &amp; Economics</w:t>
      </w:r>
      <w:r w:rsidR="00DE7EA8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DE7EA8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DE7EA8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3E041D" w:rsidRPr="0086488A">
        <w:rPr>
          <w:rFonts w:ascii="Garamond" w:hAnsi="Garamond"/>
          <w:bCs/>
          <w:i/>
          <w:iCs/>
          <w:sz w:val="24"/>
          <w:szCs w:val="24"/>
        </w:rPr>
        <w:tab/>
      </w:r>
      <w:r w:rsidR="006F6ED4" w:rsidRPr="0086488A">
        <w:rPr>
          <w:rFonts w:ascii="Garamond" w:hAnsi="Garamond"/>
          <w:bCs/>
          <w:i/>
          <w:iCs/>
          <w:sz w:val="24"/>
          <w:szCs w:val="24"/>
        </w:rPr>
        <w:t xml:space="preserve">      </w:t>
      </w:r>
      <w:r w:rsidR="00307939" w:rsidRPr="0086488A">
        <w:rPr>
          <w:rFonts w:ascii="Garamond" w:hAnsi="Garamond"/>
          <w:bCs/>
          <w:i/>
          <w:iCs/>
          <w:sz w:val="24"/>
          <w:szCs w:val="24"/>
        </w:rPr>
        <w:t xml:space="preserve"> </w:t>
      </w:r>
      <w:r w:rsidRPr="0086488A">
        <w:rPr>
          <w:rFonts w:ascii="Garamond" w:hAnsi="Garamond"/>
          <w:bCs/>
          <w:iCs/>
          <w:sz w:val="24"/>
          <w:szCs w:val="24"/>
        </w:rPr>
        <w:t>Expected</w:t>
      </w:r>
      <w:r w:rsidR="005A3732">
        <w:rPr>
          <w:rFonts w:ascii="Garamond" w:hAnsi="Garamond"/>
          <w:bCs/>
          <w:iCs/>
          <w:sz w:val="24"/>
          <w:szCs w:val="24"/>
        </w:rPr>
        <w:t xml:space="preserve"> </w:t>
      </w:r>
      <w:r w:rsidR="00E76D07" w:rsidRPr="0086488A">
        <w:rPr>
          <w:rFonts w:ascii="Garamond" w:hAnsi="Garamond"/>
          <w:bCs/>
          <w:iCs/>
          <w:sz w:val="24"/>
          <w:szCs w:val="24"/>
        </w:rPr>
        <w:t xml:space="preserve">May </w:t>
      </w:r>
      <w:r w:rsidRPr="0086488A">
        <w:rPr>
          <w:rFonts w:ascii="Garamond" w:hAnsi="Garamond"/>
          <w:bCs/>
          <w:iCs/>
          <w:sz w:val="24"/>
          <w:szCs w:val="24"/>
        </w:rPr>
        <w:t>202</w:t>
      </w:r>
      <w:r w:rsidR="00FB0668" w:rsidRPr="0086488A">
        <w:rPr>
          <w:rFonts w:ascii="Garamond" w:hAnsi="Garamond"/>
          <w:bCs/>
          <w:iCs/>
          <w:sz w:val="24"/>
          <w:szCs w:val="24"/>
        </w:rPr>
        <w:t>6</w:t>
      </w:r>
    </w:p>
    <w:p w14:paraId="53875B0C" w14:textId="58762288" w:rsidR="00A577D7" w:rsidRPr="0086488A" w:rsidRDefault="00307939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Cs/>
          <w:iCs/>
          <w:sz w:val="24"/>
          <w:szCs w:val="24"/>
        </w:rPr>
        <w:t>GPA: 3.9</w:t>
      </w:r>
      <w:r w:rsidR="00B855B2" w:rsidRPr="0086488A">
        <w:rPr>
          <w:rFonts w:ascii="Garamond" w:hAnsi="Garamond"/>
          <w:bCs/>
          <w:iCs/>
          <w:sz w:val="24"/>
          <w:szCs w:val="24"/>
        </w:rPr>
        <w:t>8</w:t>
      </w:r>
      <w:r w:rsidRPr="0086488A">
        <w:rPr>
          <w:rFonts w:ascii="Garamond" w:hAnsi="Garamond"/>
          <w:bCs/>
          <w:iCs/>
          <w:sz w:val="24"/>
          <w:szCs w:val="24"/>
        </w:rPr>
        <w:t>/4.00</w:t>
      </w:r>
    </w:p>
    <w:p w14:paraId="60800BB2" w14:textId="77777777" w:rsidR="004A579F" w:rsidRPr="0086488A" w:rsidRDefault="004A579F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</w:p>
    <w:p w14:paraId="68954D7E" w14:textId="77777777" w:rsidR="00A577D7" w:rsidRPr="0086488A" w:rsidRDefault="00A577D7" w:rsidP="00834D43">
      <w:pPr>
        <w:pStyle w:val="Header"/>
        <w:pBdr>
          <w:bottom w:val="single" w:sz="6" w:space="1" w:color="auto"/>
        </w:pBdr>
        <w:tabs>
          <w:tab w:val="clear" w:pos="4320"/>
          <w:tab w:val="clear" w:pos="8640"/>
          <w:tab w:val="right" w:pos="-4500"/>
        </w:tabs>
        <w:rPr>
          <w:rFonts w:ascii="Garamond" w:hAnsi="Garamond"/>
          <w:b/>
          <w:iCs/>
          <w:sz w:val="24"/>
          <w:szCs w:val="24"/>
        </w:rPr>
      </w:pPr>
      <w:r w:rsidRPr="0086488A">
        <w:rPr>
          <w:rFonts w:ascii="Garamond" w:hAnsi="Garamond"/>
          <w:b/>
          <w:iCs/>
          <w:sz w:val="24"/>
          <w:szCs w:val="24"/>
        </w:rPr>
        <w:t>EXPERIENCE</w:t>
      </w:r>
    </w:p>
    <w:p w14:paraId="1E5A2BC0" w14:textId="0D8A6B8E" w:rsidR="00AD701B" w:rsidRPr="0086488A" w:rsidRDefault="00AD701B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/>
          <w:iCs/>
          <w:sz w:val="24"/>
          <w:szCs w:val="24"/>
        </w:rPr>
        <w:t>Travelers</w:t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  <w:t xml:space="preserve">     </w:t>
      </w:r>
      <w:r w:rsidRPr="0086488A">
        <w:rPr>
          <w:rFonts w:ascii="Garamond" w:hAnsi="Garamond"/>
          <w:bCs/>
          <w:iCs/>
          <w:sz w:val="24"/>
          <w:szCs w:val="24"/>
        </w:rPr>
        <w:t>Hartford, CT</w:t>
      </w:r>
    </w:p>
    <w:p w14:paraId="4A59D6A5" w14:textId="55F1B6F2" w:rsidR="006D2E61" w:rsidRPr="0086488A" w:rsidRDefault="00AD701B" w:rsidP="00834D43">
      <w:pPr>
        <w:pStyle w:val="Header"/>
        <w:tabs>
          <w:tab w:val="clear" w:pos="4320"/>
          <w:tab w:val="clear" w:pos="8640"/>
          <w:tab w:val="right" w:pos="-4500"/>
        </w:tabs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Cs/>
          <w:i/>
          <w:sz w:val="24"/>
          <w:szCs w:val="24"/>
        </w:rPr>
        <w:t>Product Management Intern</w:t>
      </w:r>
      <w:r w:rsidR="00345D35" w:rsidRPr="0086488A">
        <w:rPr>
          <w:rFonts w:ascii="Garamond" w:hAnsi="Garamond"/>
          <w:bCs/>
          <w:i/>
          <w:sz w:val="24"/>
          <w:szCs w:val="24"/>
        </w:rPr>
        <w:tab/>
      </w:r>
      <w:r w:rsidR="00345D35" w:rsidRPr="0086488A">
        <w:rPr>
          <w:rFonts w:ascii="Garamond" w:hAnsi="Garamond"/>
          <w:bCs/>
          <w:i/>
          <w:sz w:val="24"/>
          <w:szCs w:val="24"/>
        </w:rPr>
        <w:tab/>
        <w:t xml:space="preserve">          </w:t>
      </w:r>
      <w:r w:rsidR="00807DBD" w:rsidRPr="0086488A">
        <w:rPr>
          <w:rFonts w:ascii="Garamond" w:hAnsi="Garamond"/>
          <w:bCs/>
          <w:i/>
          <w:sz w:val="24"/>
          <w:szCs w:val="24"/>
        </w:rPr>
        <w:tab/>
      </w:r>
      <w:r w:rsidR="00807DBD" w:rsidRPr="0086488A">
        <w:rPr>
          <w:rFonts w:ascii="Garamond" w:hAnsi="Garamond"/>
          <w:bCs/>
          <w:i/>
          <w:sz w:val="24"/>
          <w:szCs w:val="24"/>
        </w:rPr>
        <w:tab/>
      </w:r>
      <w:r w:rsidR="00807DBD" w:rsidRPr="0086488A">
        <w:rPr>
          <w:rFonts w:ascii="Garamond" w:hAnsi="Garamond"/>
          <w:bCs/>
          <w:i/>
          <w:sz w:val="24"/>
          <w:szCs w:val="24"/>
        </w:rPr>
        <w:tab/>
      </w:r>
      <w:r w:rsidR="00807DBD" w:rsidRPr="0086488A">
        <w:rPr>
          <w:rFonts w:ascii="Garamond" w:hAnsi="Garamond"/>
          <w:bCs/>
          <w:i/>
          <w:sz w:val="24"/>
          <w:szCs w:val="24"/>
        </w:rPr>
        <w:tab/>
      </w:r>
      <w:r w:rsidR="00807DBD" w:rsidRPr="0086488A">
        <w:rPr>
          <w:rFonts w:ascii="Garamond" w:hAnsi="Garamond"/>
          <w:bCs/>
          <w:i/>
          <w:sz w:val="24"/>
          <w:szCs w:val="24"/>
        </w:rPr>
        <w:tab/>
        <w:t xml:space="preserve">          </w:t>
      </w:r>
      <w:r w:rsidR="00611FA3">
        <w:rPr>
          <w:rFonts w:ascii="Garamond" w:hAnsi="Garamond"/>
          <w:bCs/>
          <w:i/>
          <w:sz w:val="24"/>
          <w:szCs w:val="24"/>
        </w:rPr>
        <w:t xml:space="preserve"> </w:t>
      </w:r>
      <w:r w:rsidR="00345D35" w:rsidRPr="0086488A">
        <w:rPr>
          <w:rFonts w:ascii="Garamond" w:hAnsi="Garamond"/>
          <w:bCs/>
          <w:iCs/>
          <w:sz w:val="24"/>
          <w:szCs w:val="24"/>
        </w:rPr>
        <w:t xml:space="preserve">June 2025 – </w:t>
      </w:r>
      <w:r w:rsidR="00611FA3">
        <w:rPr>
          <w:rFonts w:ascii="Garamond" w:hAnsi="Garamond"/>
          <w:bCs/>
          <w:iCs/>
          <w:sz w:val="24"/>
          <w:szCs w:val="24"/>
        </w:rPr>
        <w:t>August 2025</w:t>
      </w:r>
    </w:p>
    <w:p w14:paraId="2BC94254" w14:textId="326FC19D" w:rsidR="009F3F61" w:rsidRDefault="009F3F61" w:rsidP="00834D43">
      <w:pPr>
        <w:pStyle w:val="ListParagraph"/>
        <w:numPr>
          <w:ilvl w:val="0"/>
          <w:numId w:val="1"/>
        </w:numPr>
        <w:rPr>
          <w:rFonts w:ascii="Garamond" w:eastAsia="Arial Unicode MS" w:hAnsi="Garamond" w:cs="Times New Roman"/>
          <w:color w:val="000000"/>
          <w:u w:color="000000"/>
          <w:bdr w:val="nil"/>
        </w:rPr>
      </w:pPr>
      <w:r w:rsidRPr="009F3F61">
        <w:rPr>
          <w:rFonts w:ascii="Garamond" w:eastAsia="Arial Unicode MS" w:hAnsi="Garamond" w:cs="Times New Roman"/>
          <w:color w:val="000000"/>
          <w:u w:color="000000"/>
          <w:bdr w:val="nil"/>
        </w:rPr>
        <w:t>Designed and automated a pricing analytics system using SQL &amp; Excel, streamlining regional planning and informing strategy for a $500M portfolio</w:t>
      </w:r>
    </w:p>
    <w:p w14:paraId="022828DC" w14:textId="0DD7D6A8" w:rsidR="004E6F04" w:rsidRPr="004E6F04" w:rsidRDefault="004E6F04" w:rsidP="004E6F04">
      <w:pPr>
        <w:pStyle w:val="ListParagraph"/>
        <w:numPr>
          <w:ilvl w:val="0"/>
          <w:numId w:val="1"/>
        </w:numPr>
        <w:rPr>
          <w:rFonts w:ascii="Garamond" w:eastAsia="Arial Unicode MS" w:hAnsi="Garamond" w:cs="Times New Roman"/>
          <w:color w:val="000000"/>
          <w:u w:color="000000"/>
          <w:bdr w:val="nil"/>
        </w:rPr>
      </w:pPr>
      <w:r w:rsidRPr="004E6F04"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Won first place in Travelers' Intern Capstone Competition by developing an </w:t>
      </w:r>
      <w:r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agentic AI </w:t>
      </w:r>
      <w:r w:rsidRPr="004E6F04">
        <w:rPr>
          <w:rFonts w:ascii="Garamond" w:eastAsia="Arial Unicode MS" w:hAnsi="Garamond" w:cs="Times New Roman"/>
          <w:color w:val="000000"/>
          <w:u w:color="000000"/>
          <w:bdr w:val="nil"/>
        </w:rPr>
        <w:t>solution</w:t>
      </w:r>
      <w:r w:rsidR="00FD1444"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 </w:t>
      </w:r>
      <w:r w:rsidR="00971A82"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for a business challenge; </w:t>
      </w:r>
      <w:r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idea elevated to </w:t>
      </w:r>
      <w:r w:rsidRPr="004E6F04"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senior leadership for </w:t>
      </w:r>
      <w:r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implementation </w:t>
      </w:r>
      <w:r w:rsidR="00CD2FC5"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evaluation </w:t>
      </w:r>
      <w:r>
        <w:rPr>
          <w:rFonts w:ascii="Garamond" w:eastAsia="Arial Unicode MS" w:hAnsi="Garamond" w:cs="Times New Roman"/>
          <w:color w:val="000000"/>
          <w:u w:color="000000"/>
          <w:bdr w:val="nil"/>
        </w:rPr>
        <w:t>across $2.5B portfolio</w:t>
      </w:r>
    </w:p>
    <w:p w14:paraId="49E322C3" w14:textId="14701E18" w:rsidR="00140CB4" w:rsidRPr="00140CB4" w:rsidRDefault="0089756E" w:rsidP="00140CB4">
      <w:pPr>
        <w:pStyle w:val="ListParagraph"/>
        <w:numPr>
          <w:ilvl w:val="0"/>
          <w:numId w:val="1"/>
        </w:numPr>
        <w:rPr>
          <w:rFonts w:ascii="Garamond" w:eastAsia="Arial Unicode MS" w:hAnsi="Garamond" w:cs="Times New Roman"/>
          <w:color w:val="000000"/>
          <w:u w:color="000000"/>
          <w:bdr w:val="nil"/>
        </w:rPr>
      </w:pPr>
      <w:r w:rsidRPr="0089756E">
        <w:rPr>
          <w:rFonts w:ascii="Garamond" w:eastAsia="Arial Unicode MS" w:hAnsi="Garamond" w:cs="Times New Roman"/>
          <w:color w:val="000000"/>
          <w:u w:color="000000"/>
          <w:bdr w:val="nil"/>
        </w:rPr>
        <w:t>Led data analysis to identify opportunities for cyber product expansion and portfolio optimization, delivering insights to senior stakeholders that shaped strategic initiatives across a key growth market</w:t>
      </w:r>
    </w:p>
    <w:p w14:paraId="7A8D4282" w14:textId="6612A684" w:rsidR="00A577D7" w:rsidRPr="0086488A" w:rsidRDefault="00A577D7" w:rsidP="00834D43">
      <w:pPr>
        <w:rPr>
          <w:rFonts w:ascii="Garamond" w:hAnsi="Garamond"/>
          <w:bCs/>
          <w:iCs/>
          <w:sz w:val="24"/>
          <w:szCs w:val="24"/>
        </w:rPr>
      </w:pPr>
      <w:proofErr w:type="spellStart"/>
      <w:r w:rsidRPr="0086488A">
        <w:rPr>
          <w:rFonts w:ascii="Garamond" w:hAnsi="Garamond"/>
          <w:b/>
          <w:iCs/>
          <w:sz w:val="24"/>
          <w:szCs w:val="24"/>
        </w:rPr>
        <w:t>InsightEd</w:t>
      </w:r>
      <w:proofErr w:type="spellEnd"/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</w:r>
      <w:r w:rsidRPr="0086488A">
        <w:rPr>
          <w:rFonts w:ascii="Garamond" w:hAnsi="Garamond"/>
          <w:b/>
          <w:iCs/>
          <w:sz w:val="24"/>
          <w:szCs w:val="24"/>
        </w:rPr>
        <w:tab/>
        <w:t xml:space="preserve">        </w:t>
      </w:r>
      <w:r w:rsidRPr="0086488A">
        <w:rPr>
          <w:rFonts w:ascii="Garamond" w:hAnsi="Garamond"/>
          <w:bCs/>
          <w:iCs/>
          <w:sz w:val="24"/>
          <w:szCs w:val="24"/>
        </w:rPr>
        <w:t>Chicago, IL</w:t>
      </w:r>
    </w:p>
    <w:p w14:paraId="6DE79357" w14:textId="4EF7C86B" w:rsidR="00A577D7" w:rsidRPr="0086488A" w:rsidRDefault="00A577D7" w:rsidP="00834D43">
      <w:pPr>
        <w:pStyle w:val="BodyAA"/>
        <w:contextualSpacing/>
        <w:rPr>
          <w:rFonts w:ascii="Garamond" w:hAnsi="Garamond"/>
          <w:bCs/>
          <w:iCs/>
          <w:sz w:val="24"/>
          <w:szCs w:val="24"/>
        </w:rPr>
      </w:pPr>
      <w:r w:rsidRPr="0086488A">
        <w:rPr>
          <w:rFonts w:ascii="Garamond" w:hAnsi="Garamond"/>
          <w:bCs/>
          <w:i/>
          <w:sz w:val="24"/>
          <w:szCs w:val="24"/>
        </w:rPr>
        <w:t>Founder</w:t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Pr="0086488A">
        <w:rPr>
          <w:rFonts w:ascii="Garamond" w:hAnsi="Garamond"/>
          <w:bCs/>
          <w:i/>
          <w:sz w:val="24"/>
          <w:szCs w:val="24"/>
        </w:rPr>
        <w:tab/>
      </w:r>
      <w:r w:rsidR="00B855B2" w:rsidRPr="0086488A">
        <w:rPr>
          <w:rFonts w:ascii="Garamond" w:hAnsi="Garamond"/>
          <w:bCs/>
          <w:i/>
          <w:sz w:val="24"/>
          <w:szCs w:val="24"/>
        </w:rPr>
        <w:tab/>
        <w:t xml:space="preserve">      </w:t>
      </w:r>
      <w:r w:rsidRPr="0086488A">
        <w:rPr>
          <w:rFonts w:ascii="Garamond" w:hAnsi="Garamond"/>
          <w:bCs/>
          <w:iCs/>
          <w:sz w:val="24"/>
          <w:szCs w:val="24"/>
        </w:rPr>
        <w:t>June 2024 –</w:t>
      </w:r>
      <w:r w:rsidR="00CF2267" w:rsidRPr="0086488A">
        <w:rPr>
          <w:rFonts w:ascii="Garamond" w:hAnsi="Garamond"/>
          <w:bCs/>
          <w:iCs/>
          <w:sz w:val="24"/>
          <w:szCs w:val="24"/>
        </w:rPr>
        <w:t xml:space="preserve"> </w:t>
      </w:r>
      <w:proofErr w:type="spellStart"/>
      <w:r w:rsidR="00B855B2" w:rsidRPr="0086488A">
        <w:rPr>
          <w:rFonts w:ascii="Garamond" w:hAnsi="Garamond"/>
          <w:bCs/>
          <w:iCs/>
          <w:sz w:val="24"/>
          <w:szCs w:val="24"/>
        </w:rPr>
        <w:t>December</w:t>
      </w:r>
      <w:proofErr w:type="spellEnd"/>
      <w:r w:rsidR="00B855B2" w:rsidRPr="0086488A">
        <w:rPr>
          <w:rFonts w:ascii="Garamond" w:hAnsi="Garamond"/>
          <w:bCs/>
          <w:iCs/>
          <w:sz w:val="24"/>
          <w:szCs w:val="24"/>
        </w:rPr>
        <w:t xml:space="preserve"> 2024</w:t>
      </w:r>
      <w:r w:rsidRPr="0086488A">
        <w:rPr>
          <w:rFonts w:ascii="Garamond" w:hAnsi="Garamond"/>
          <w:bCs/>
          <w:iCs/>
          <w:sz w:val="24"/>
          <w:szCs w:val="24"/>
        </w:rPr>
        <w:t xml:space="preserve"> </w:t>
      </w:r>
    </w:p>
    <w:p w14:paraId="16AED700" w14:textId="02C0CFB2" w:rsidR="0086488A" w:rsidRPr="0086488A" w:rsidRDefault="0086488A" w:rsidP="00834D43">
      <w:pPr>
        <w:pStyle w:val="BodyAA"/>
        <w:numPr>
          <w:ilvl w:val="0"/>
          <w:numId w:val="1"/>
        </w:numPr>
        <w:contextualSpacing/>
        <w:rPr>
          <w:rFonts w:ascii="Garamond" w:hAnsi="Garamond" w:cs="Times New Roman"/>
          <w:sz w:val="24"/>
          <w:szCs w:val="24"/>
          <w:lang w:val="en-US"/>
        </w:rPr>
      </w:pPr>
      <w:r w:rsidRPr="0086488A">
        <w:rPr>
          <w:rFonts w:ascii="Garamond" w:hAnsi="Garamond" w:cs="Times New Roman"/>
          <w:sz w:val="24"/>
          <w:szCs w:val="24"/>
          <w:lang w:val="en-US"/>
        </w:rPr>
        <w:t>Launched and led a venture through the Polsky accelerator, raising $7,000 and managing a cross</w:t>
      </w:r>
      <w:r w:rsidR="006420EB">
        <w:rPr>
          <w:rFonts w:ascii="Garamond" w:hAnsi="Garamond" w:cs="Times New Roman"/>
          <w:sz w:val="24"/>
          <w:szCs w:val="24"/>
          <w:lang w:val="en-US"/>
        </w:rPr>
        <w:t>-</w:t>
      </w:r>
      <w:r w:rsidRPr="0086488A">
        <w:rPr>
          <w:rFonts w:ascii="Garamond" w:hAnsi="Garamond" w:cs="Times New Roman"/>
          <w:sz w:val="24"/>
          <w:szCs w:val="24"/>
          <w:lang w:val="en-US"/>
        </w:rPr>
        <w:t>functional team of six to design an adaptive survey platform improving student mental health outcomes</w:t>
      </w:r>
    </w:p>
    <w:p w14:paraId="421187AD" w14:textId="043D1867" w:rsidR="00904F39" w:rsidRDefault="00E8005F" w:rsidP="00EE75F3">
      <w:pPr>
        <w:pStyle w:val="BodyAA"/>
        <w:numPr>
          <w:ilvl w:val="0"/>
          <w:numId w:val="1"/>
        </w:numPr>
        <w:contextualSpacing/>
        <w:rPr>
          <w:rFonts w:ascii="Garamond" w:hAnsi="Garamond" w:cs="Times New Roman"/>
          <w:sz w:val="24"/>
          <w:szCs w:val="24"/>
          <w:lang w:val="en-US"/>
        </w:rPr>
      </w:pPr>
      <w:r w:rsidRPr="00E8005F">
        <w:rPr>
          <w:rFonts w:ascii="Garamond" w:hAnsi="Garamond" w:cs="Times New Roman"/>
          <w:sz w:val="24"/>
          <w:szCs w:val="24"/>
          <w:lang w:val="en-US"/>
        </w:rPr>
        <w:t>Led 20+ stakeholder interviews to define and prioritize feature roadmaps, applying human</w:t>
      </w:r>
      <w:r w:rsidRPr="00E8005F">
        <w:rPr>
          <w:rFonts w:ascii="Cambria Math" w:hAnsi="Cambria Math" w:cs="Cambria Math"/>
          <w:sz w:val="24"/>
          <w:szCs w:val="24"/>
          <w:lang w:val="en-US"/>
        </w:rPr>
        <w:t>‑</w:t>
      </w:r>
      <w:r w:rsidRPr="00E8005F">
        <w:rPr>
          <w:rFonts w:ascii="Garamond" w:hAnsi="Garamond" w:cs="Times New Roman"/>
          <w:sz w:val="24"/>
          <w:szCs w:val="24"/>
          <w:lang w:val="en-US"/>
        </w:rPr>
        <w:t>centered design to accelerate product development</w:t>
      </w:r>
    </w:p>
    <w:p w14:paraId="0E45CFDE" w14:textId="725ADC0B" w:rsidR="00140CB4" w:rsidRPr="00140CB4" w:rsidRDefault="00904F39" w:rsidP="00140CB4">
      <w:pPr>
        <w:pStyle w:val="BodyAA"/>
        <w:numPr>
          <w:ilvl w:val="0"/>
          <w:numId w:val="1"/>
        </w:numPr>
        <w:contextualSpacing/>
        <w:rPr>
          <w:rFonts w:ascii="Garamond" w:hAnsi="Garamond" w:cs="Times New Roman"/>
          <w:sz w:val="24"/>
          <w:szCs w:val="24"/>
          <w:lang w:val="en-US"/>
        </w:rPr>
      </w:pPr>
      <w:proofErr w:type="spellStart"/>
      <w:r w:rsidRPr="00904F39">
        <w:rPr>
          <w:rFonts w:ascii="Garamond" w:hAnsi="Garamond"/>
          <w:iCs/>
          <w:sz w:val="24"/>
          <w:szCs w:val="24"/>
        </w:rPr>
        <w:t>Secured</w:t>
      </w:r>
      <w:proofErr w:type="spellEnd"/>
      <w:r w:rsidRPr="00904F39">
        <w:rPr>
          <w:rFonts w:ascii="Garamond" w:hAnsi="Garamond"/>
          <w:iCs/>
          <w:sz w:val="24"/>
          <w:szCs w:val="24"/>
        </w:rPr>
        <w:t xml:space="preserve"> partnerships with 4 schools, </w:t>
      </w:r>
      <w:proofErr w:type="spellStart"/>
      <w:r w:rsidRPr="00904F39">
        <w:rPr>
          <w:rFonts w:ascii="Garamond" w:hAnsi="Garamond"/>
          <w:iCs/>
          <w:sz w:val="24"/>
          <w:szCs w:val="24"/>
        </w:rPr>
        <w:t>implementing</w:t>
      </w:r>
      <w:proofErr w:type="spellEnd"/>
      <w:r w:rsidRPr="00904F39">
        <w:rPr>
          <w:rFonts w:ascii="Garamond" w:hAnsi="Garamond"/>
          <w:iCs/>
          <w:sz w:val="24"/>
          <w:szCs w:val="24"/>
        </w:rPr>
        <w:t xml:space="preserve"> </w:t>
      </w:r>
      <w:proofErr w:type="spellStart"/>
      <w:r w:rsidRPr="00904F39">
        <w:rPr>
          <w:rFonts w:ascii="Garamond" w:hAnsi="Garamond"/>
          <w:iCs/>
          <w:sz w:val="24"/>
          <w:szCs w:val="24"/>
        </w:rPr>
        <w:t>climate</w:t>
      </w:r>
      <w:proofErr w:type="spellEnd"/>
      <w:r w:rsidRPr="00904F39">
        <w:rPr>
          <w:rFonts w:ascii="Garamond" w:hAnsi="Garamond"/>
          <w:iCs/>
          <w:sz w:val="24"/>
          <w:szCs w:val="24"/>
        </w:rPr>
        <w:t xml:space="preserve"> consulting </w:t>
      </w:r>
      <w:proofErr w:type="spellStart"/>
      <w:r w:rsidRPr="00904F39">
        <w:rPr>
          <w:rFonts w:ascii="Garamond" w:hAnsi="Garamond"/>
          <w:iCs/>
          <w:sz w:val="24"/>
          <w:szCs w:val="24"/>
        </w:rPr>
        <w:t>solutions</w:t>
      </w:r>
      <w:proofErr w:type="spellEnd"/>
      <w:r w:rsidRPr="00904F39">
        <w:rPr>
          <w:rFonts w:ascii="Garamond" w:hAnsi="Garamond"/>
          <w:iCs/>
          <w:sz w:val="24"/>
          <w:szCs w:val="24"/>
        </w:rPr>
        <w:t xml:space="preserve"> </w:t>
      </w:r>
      <w:proofErr w:type="spellStart"/>
      <w:r w:rsidRPr="00904F39">
        <w:rPr>
          <w:rFonts w:ascii="Garamond" w:hAnsi="Garamond"/>
          <w:iCs/>
          <w:sz w:val="24"/>
          <w:szCs w:val="24"/>
        </w:rPr>
        <w:t>that</w:t>
      </w:r>
      <w:proofErr w:type="spellEnd"/>
      <w:r w:rsidRPr="00904F39">
        <w:rPr>
          <w:rFonts w:ascii="Garamond" w:hAnsi="Garamond"/>
          <w:iCs/>
          <w:sz w:val="24"/>
          <w:szCs w:val="24"/>
        </w:rPr>
        <w:t xml:space="preserve"> </w:t>
      </w:r>
      <w:proofErr w:type="spellStart"/>
      <w:r w:rsidRPr="00904F39">
        <w:rPr>
          <w:rFonts w:ascii="Garamond" w:hAnsi="Garamond"/>
          <w:iCs/>
          <w:sz w:val="24"/>
          <w:szCs w:val="24"/>
        </w:rPr>
        <w:t>improved</w:t>
      </w:r>
      <w:proofErr w:type="spellEnd"/>
      <w:r w:rsidRPr="00904F39">
        <w:rPr>
          <w:rFonts w:ascii="Garamond" w:hAnsi="Garamond"/>
          <w:iCs/>
          <w:sz w:val="24"/>
          <w:szCs w:val="24"/>
        </w:rPr>
        <w:t xml:space="preserve"> </w:t>
      </w:r>
      <w:proofErr w:type="spellStart"/>
      <w:r w:rsidRPr="00904F39">
        <w:rPr>
          <w:rFonts w:ascii="Garamond" w:hAnsi="Garamond"/>
          <w:iCs/>
          <w:sz w:val="24"/>
          <w:szCs w:val="24"/>
        </w:rPr>
        <w:t>student</w:t>
      </w:r>
      <w:proofErr w:type="spellEnd"/>
      <w:r w:rsidRPr="00904F39">
        <w:rPr>
          <w:rFonts w:ascii="Garamond" w:hAnsi="Garamond"/>
          <w:iCs/>
          <w:sz w:val="24"/>
          <w:szCs w:val="24"/>
        </w:rPr>
        <w:t xml:space="preserve"> </w:t>
      </w:r>
      <w:proofErr w:type="spellStart"/>
      <w:r w:rsidRPr="00904F39">
        <w:rPr>
          <w:rFonts w:ascii="Garamond" w:hAnsi="Garamond"/>
          <w:iCs/>
          <w:sz w:val="24"/>
          <w:szCs w:val="24"/>
        </w:rPr>
        <w:t>experience</w:t>
      </w:r>
      <w:proofErr w:type="spellEnd"/>
      <w:r w:rsidRPr="00904F39">
        <w:rPr>
          <w:rFonts w:ascii="Garamond" w:hAnsi="Garamond"/>
          <w:iCs/>
          <w:sz w:val="24"/>
          <w:szCs w:val="24"/>
        </w:rPr>
        <w:t xml:space="preserve"> for 1,500</w:t>
      </w:r>
      <w:r>
        <w:rPr>
          <w:rFonts w:ascii="Garamond" w:hAnsi="Garamond"/>
          <w:iCs/>
          <w:sz w:val="24"/>
          <w:szCs w:val="24"/>
        </w:rPr>
        <w:t>+</w:t>
      </w:r>
      <w:r w:rsidRPr="00904F39">
        <w:rPr>
          <w:rFonts w:ascii="Garamond" w:hAnsi="Garamond"/>
          <w:iCs/>
          <w:sz w:val="24"/>
          <w:szCs w:val="24"/>
        </w:rPr>
        <w:t xml:space="preserve"> </w:t>
      </w:r>
      <w:proofErr w:type="spellStart"/>
      <w:r w:rsidRPr="00904F39">
        <w:rPr>
          <w:rFonts w:ascii="Garamond" w:hAnsi="Garamond"/>
          <w:iCs/>
          <w:sz w:val="24"/>
          <w:szCs w:val="24"/>
        </w:rPr>
        <w:t>students</w:t>
      </w:r>
      <w:proofErr w:type="spellEnd"/>
      <w:r w:rsidR="00EC2599" w:rsidRPr="00904F39">
        <w:rPr>
          <w:rFonts w:ascii="Garamond" w:hAnsi="Garamond"/>
          <w:iCs/>
          <w:sz w:val="24"/>
          <w:szCs w:val="24"/>
        </w:rPr>
        <w:tab/>
      </w:r>
    </w:p>
    <w:p w14:paraId="5C3044D9" w14:textId="14CEA374" w:rsidR="00EC2599" w:rsidRPr="0086488A" w:rsidRDefault="00307939" w:rsidP="00834D43">
      <w:pPr>
        <w:spacing w:before="60"/>
        <w:contextualSpacing/>
        <w:rPr>
          <w:rFonts w:ascii="Garamond" w:hAnsi="Garamond"/>
          <w:sz w:val="24"/>
          <w:szCs w:val="24"/>
        </w:rPr>
      </w:pPr>
      <w:r w:rsidRPr="0086488A">
        <w:rPr>
          <w:rFonts w:ascii="Garamond" w:hAnsi="Garamond"/>
          <w:b/>
          <w:sz w:val="24"/>
          <w:szCs w:val="24"/>
        </w:rPr>
        <w:t>Napkin</w:t>
      </w:r>
      <w:r w:rsidR="00F2165E">
        <w:rPr>
          <w:rFonts w:ascii="Garamond" w:hAnsi="Garamond"/>
          <w:b/>
          <w:sz w:val="24"/>
          <w:szCs w:val="24"/>
        </w:rPr>
        <w:t xml:space="preserve"> AI</w:t>
      </w:r>
      <w:r w:rsidR="00EF06E1" w:rsidRPr="0086488A">
        <w:rPr>
          <w:rFonts w:ascii="Garamond" w:hAnsi="Garamond"/>
          <w:sz w:val="24"/>
          <w:szCs w:val="24"/>
        </w:rPr>
        <w:tab/>
      </w:r>
      <w:r w:rsidR="00EF06E1" w:rsidRPr="0086488A">
        <w:rPr>
          <w:rFonts w:ascii="Garamond" w:hAnsi="Garamond"/>
          <w:sz w:val="24"/>
          <w:szCs w:val="24"/>
        </w:rPr>
        <w:tab/>
        <w:t xml:space="preserve">     </w:t>
      </w:r>
      <w:r w:rsidR="00EC2599" w:rsidRPr="0086488A">
        <w:rPr>
          <w:rFonts w:ascii="Garamond" w:hAnsi="Garamond"/>
          <w:sz w:val="24"/>
          <w:szCs w:val="24"/>
        </w:rPr>
        <w:t xml:space="preserve"> </w:t>
      </w:r>
      <w:r w:rsidR="00EF06E1" w:rsidRPr="0086488A">
        <w:rPr>
          <w:rFonts w:ascii="Garamond" w:hAnsi="Garamond"/>
          <w:sz w:val="24"/>
          <w:szCs w:val="24"/>
        </w:rPr>
        <w:t xml:space="preserve">    </w:t>
      </w:r>
      <w:r w:rsidR="005E4A57" w:rsidRPr="0086488A">
        <w:rPr>
          <w:rFonts w:ascii="Garamond" w:hAnsi="Garamond"/>
          <w:sz w:val="24"/>
          <w:szCs w:val="24"/>
        </w:rPr>
        <w:t xml:space="preserve">             </w:t>
      </w:r>
      <w:r w:rsidR="00316A9E" w:rsidRPr="0086488A">
        <w:rPr>
          <w:rFonts w:ascii="Garamond" w:hAnsi="Garamond"/>
          <w:sz w:val="24"/>
          <w:szCs w:val="24"/>
        </w:rPr>
        <w:t xml:space="preserve">  </w:t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0163C4" w:rsidRPr="0086488A">
        <w:rPr>
          <w:rFonts w:ascii="Garamond" w:hAnsi="Garamond"/>
          <w:sz w:val="24"/>
          <w:szCs w:val="24"/>
        </w:rPr>
        <w:t xml:space="preserve">        </w:t>
      </w:r>
      <w:r w:rsidR="00143EB5" w:rsidRPr="0086488A">
        <w:rPr>
          <w:rFonts w:ascii="Garamond" w:hAnsi="Garamond"/>
          <w:sz w:val="24"/>
          <w:szCs w:val="24"/>
        </w:rPr>
        <w:t>Zürich, Switzerland</w:t>
      </w:r>
    </w:p>
    <w:p w14:paraId="2787A211" w14:textId="72BBC2BE" w:rsidR="00E240B4" w:rsidRPr="0086488A" w:rsidRDefault="00CA7D59" w:rsidP="00834D43">
      <w:pPr>
        <w:contextualSpacing/>
        <w:rPr>
          <w:rStyle w:val="normaltextrun"/>
          <w:rFonts w:ascii="Garamond" w:hAnsi="Garamond"/>
          <w:sz w:val="24"/>
          <w:szCs w:val="24"/>
        </w:rPr>
      </w:pPr>
      <w:r w:rsidRPr="0086488A">
        <w:rPr>
          <w:rFonts w:ascii="Garamond" w:hAnsi="Garamond"/>
          <w:i/>
          <w:sz w:val="24"/>
          <w:szCs w:val="24"/>
        </w:rPr>
        <w:t>Product Intern</w:t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</w:r>
      <w:r w:rsidR="00316A9E" w:rsidRPr="0086488A">
        <w:rPr>
          <w:rFonts w:ascii="Garamond" w:hAnsi="Garamond"/>
          <w:sz w:val="24"/>
          <w:szCs w:val="24"/>
        </w:rPr>
        <w:tab/>
        <w:t xml:space="preserve">        </w:t>
      </w:r>
      <w:r w:rsidR="00307939" w:rsidRPr="0086488A">
        <w:rPr>
          <w:rFonts w:ascii="Garamond" w:hAnsi="Garamond"/>
          <w:sz w:val="24"/>
          <w:szCs w:val="24"/>
        </w:rPr>
        <w:t xml:space="preserve">                                                                   March 2023 – </w:t>
      </w:r>
      <w:r w:rsidR="00F412AD" w:rsidRPr="0086488A">
        <w:rPr>
          <w:rFonts w:ascii="Garamond" w:hAnsi="Garamond"/>
          <w:sz w:val="24"/>
          <w:szCs w:val="24"/>
        </w:rPr>
        <w:t>December 2023</w:t>
      </w:r>
      <w:r w:rsidR="00EC2599" w:rsidRPr="0086488A">
        <w:rPr>
          <w:rFonts w:ascii="Garamond" w:hAnsi="Garamond"/>
          <w:sz w:val="24"/>
          <w:szCs w:val="24"/>
        </w:rPr>
        <w:t xml:space="preserve"> </w:t>
      </w:r>
    </w:p>
    <w:p w14:paraId="694438F6" w14:textId="08AD5EF2" w:rsidR="004F4D1A" w:rsidRPr="004F4D1A" w:rsidRDefault="004F4D1A" w:rsidP="004F4D1A">
      <w:pPr>
        <w:pStyle w:val="BodyAA"/>
        <w:numPr>
          <w:ilvl w:val="0"/>
          <w:numId w:val="1"/>
        </w:numPr>
        <w:contextualSpacing/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</w:pP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Engineered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</w:t>
      </w:r>
      <w:r w:rsidR="00CB0200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u</w:t>
      </w:r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ser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analytics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pipeline </w:t>
      </w:r>
      <w:r w:rsidR="00F3131B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for </w:t>
      </w:r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desktop and mobile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applications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querying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SQL datasets to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uncover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retention</w:t>
      </w:r>
      <w:r w:rsidR="00B2570C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-</w:t>
      </w:r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driving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behaviors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for a 5,000+ user base</w:t>
      </w:r>
    </w:p>
    <w:p w14:paraId="794A1DE4" w14:textId="1A336BC1" w:rsidR="004F4D1A" w:rsidRPr="004F4D1A" w:rsidRDefault="004F4D1A" w:rsidP="004F4D1A">
      <w:pPr>
        <w:pStyle w:val="BodyAA"/>
        <w:numPr>
          <w:ilvl w:val="0"/>
          <w:numId w:val="1"/>
        </w:numPr>
        <w:contextualSpacing/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</w:pP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Built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B24F7C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dynamic</w:t>
      </w:r>
      <w:proofErr w:type="spellEnd"/>
      <w:r w:rsidR="00B24F7C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Looker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Studio dashboards to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visualize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key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metrics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for the product team,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influencing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weekly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roadmap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decisions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and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improving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user engagement</w:t>
      </w:r>
    </w:p>
    <w:p w14:paraId="46B9D70E" w14:textId="4D9C11AF" w:rsidR="00DB1AF2" w:rsidRPr="00DB1AF2" w:rsidRDefault="004F4D1A" w:rsidP="00DB1AF2">
      <w:pPr>
        <w:pStyle w:val="BodyAA"/>
        <w:numPr>
          <w:ilvl w:val="0"/>
          <w:numId w:val="1"/>
        </w:numPr>
        <w:contextualSpacing/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</w:pPr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Led recruitment and data</w:t>
      </w:r>
      <w:r w:rsidR="006420EB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-</w:t>
      </w:r>
      <w:proofErr w:type="spellStart"/>
      <w:r w:rsidR="006420EB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d</w:t>
      </w:r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riven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UX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research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via 100+ user calls,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informing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product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iteration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and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digital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experience</w:t>
      </w:r>
      <w:proofErr w:type="spellEnd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F4D1A">
        <w:rPr>
          <w:rStyle w:val="normaltextrun"/>
          <w:rFonts w:ascii="Garamond" w:hAnsi="Garamond" w:cs="Times New Roman"/>
          <w:sz w:val="24"/>
          <w:szCs w:val="24"/>
          <w:shd w:val="clear" w:color="auto" w:fill="FFFFFF"/>
        </w:rPr>
        <w:t>improvements</w:t>
      </w:r>
      <w:proofErr w:type="spellEnd"/>
      <w:r w:rsidR="00DB1AF2" w:rsidRPr="00DB1AF2">
        <w:rPr>
          <w:rStyle w:val="normaltextrun"/>
          <w:rFonts w:ascii="Garamond" w:hAnsi="Garamond" w:cs="Times New Roman"/>
          <w:shd w:val="clear" w:color="auto" w:fill="FFFFFF"/>
        </w:rPr>
        <w:tab/>
      </w:r>
    </w:p>
    <w:p w14:paraId="677483A7" w14:textId="4F48A8AA" w:rsidR="00DB1AF2" w:rsidRPr="00DB1AF2" w:rsidRDefault="00DB1AF2" w:rsidP="00DB1AF2">
      <w:pPr>
        <w:pStyle w:val="BodyAA"/>
        <w:numPr>
          <w:ilvl w:val="0"/>
          <w:numId w:val="1"/>
        </w:numPr>
        <w:contextualSpacing/>
        <w:rPr>
          <w:rStyle w:val="normaltextrun"/>
          <w:rFonts w:ascii="Garamond" w:hAnsi="Garamond" w:cs="Times New Roman"/>
          <w:sz w:val="24"/>
          <w:szCs w:val="24"/>
          <w:lang w:val="en-US"/>
        </w:rPr>
      </w:pPr>
      <w:proofErr w:type="spellStart"/>
      <w:r w:rsidRPr="00DB1AF2">
        <w:rPr>
          <w:rFonts w:ascii="Garamond" w:hAnsi="Garamond" w:cs="Times New Roman"/>
          <w:sz w:val="24"/>
          <w:szCs w:val="24"/>
        </w:rPr>
        <w:t>Managed</w:t>
      </w:r>
      <w:proofErr w:type="spellEnd"/>
      <w:r w:rsidRPr="00DB1AF2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Pr="00DB1AF2">
        <w:rPr>
          <w:rFonts w:ascii="Garamond" w:hAnsi="Garamond" w:cs="Times New Roman"/>
          <w:sz w:val="24"/>
          <w:szCs w:val="24"/>
        </w:rPr>
        <w:t>distribution</w:t>
      </w:r>
      <w:proofErr w:type="spellEnd"/>
      <w:r w:rsidRPr="00DB1AF2">
        <w:rPr>
          <w:rFonts w:ascii="Garamond" w:hAnsi="Garamond" w:cs="Times New Roman"/>
          <w:sz w:val="24"/>
          <w:szCs w:val="24"/>
        </w:rPr>
        <w:t xml:space="preserve"> of regular product updates to ~10,000 users</w:t>
      </w:r>
      <w:r w:rsidR="003F4717">
        <w:rPr>
          <w:rFonts w:ascii="Garamond" w:hAnsi="Garamond" w:cs="Times New Roman"/>
          <w:sz w:val="24"/>
          <w:szCs w:val="24"/>
        </w:rPr>
        <w:t xml:space="preserve"> and leads</w:t>
      </w:r>
      <w:r w:rsidRPr="00DB1AF2">
        <w:rPr>
          <w:rFonts w:ascii="Garamond" w:hAnsi="Garamond" w:cs="Times New Roman"/>
          <w:sz w:val="24"/>
          <w:szCs w:val="24"/>
        </w:rPr>
        <w:t xml:space="preserve">, </w:t>
      </w:r>
      <w:proofErr w:type="spellStart"/>
      <w:r w:rsidRPr="00DB1AF2">
        <w:rPr>
          <w:rFonts w:ascii="Garamond" w:hAnsi="Garamond" w:cs="Times New Roman"/>
          <w:sz w:val="24"/>
          <w:szCs w:val="24"/>
        </w:rPr>
        <w:t>increasing</w:t>
      </w:r>
      <w:proofErr w:type="spellEnd"/>
      <w:r w:rsidRPr="00DB1AF2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E42BE7">
        <w:rPr>
          <w:rFonts w:ascii="Garamond" w:hAnsi="Garamond" w:cs="Times New Roman"/>
          <w:sz w:val="24"/>
          <w:szCs w:val="24"/>
        </w:rPr>
        <w:t>conversion</w:t>
      </w:r>
      <w:proofErr w:type="spellEnd"/>
      <w:r w:rsidR="00E42BE7">
        <w:rPr>
          <w:rFonts w:ascii="Garamond" w:hAnsi="Garamond" w:cs="Times New Roman"/>
          <w:sz w:val="24"/>
          <w:szCs w:val="24"/>
        </w:rPr>
        <w:t xml:space="preserve"> rates</w:t>
      </w:r>
      <w:r w:rsidRPr="00DB1AF2">
        <w:rPr>
          <w:rFonts w:ascii="Garamond" w:hAnsi="Garamond" w:cs="Times New Roman"/>
          <w:sz w:val="24"/>
          <w:szCs w:val="24"/>
        </w:rPr>
        <w:t xml:space="preserve"> and</w:t>
      </w:r>
      <w:r w:rsidR="004D30DA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4D30DA">
        <w:rPr>
          <w:rFonts w:ascii="Garamond" w:hAnsi="Garamond" w:cs="Times New Roman"/>
          <w:sz w:val="24"/>
          <w:szCs w:val="24"/>
        </w:rPr>
        <w:t>driving</w:t>
      </w:r>
      <w:proofErr w:type="spellEnd"/>
      <w:r w:rsidR="004D30DA">
        <w:rPr>
          <w:rFonts w:ascii="Garamond" w:hAnsi="Garamond" w:cs="Times New Roman"/>
          <w:sz w:val="24"/>
          <w:szCs w:val="24"/>
        </w:rPr>
        <w:t xml:space="preserve"> </w:t>
      </w:r>
      <w:proofErr w:type="spellStart"/>
      <w:r w:rsidR="004D30DA">
        <w:rPr>
          <w:rFonts w:ascii="Garamond" w:hAnsi="Garamond" w:cs="Times New Roman"/>
          <w:sz w:val="24"/>
          <w:szCs w:val="24"/>
        </w:rPr>
        <w:t>higher</w:t>
      </w:r>
      <w:proofErr w:type="spellEnd"/>
      <w:r w:rsidRPr="00DB1AF2">
        <w:rPr>
          <w:rFonts w:ascii="Garamond" w:hAnsi="Garamond" w:cs="Times New Roman"/>
          <w:sz w:val="24"/>
          <w:szCs w:val="24"/>
        </w:rPr>
        <w:t xml:space="preserve"> user engagement</w:t>
      </w:r>
      <w:r w:rsidRPr="00F66E25">
        <w:rPr>
          <w:rFonts w:ascii="Garamond" w:hAnsi="Garamond" w:cs="Times New Roman"/>
          <w:sz w:val="24"/>
          <w:szCs w:val="24"/>
        </w:rPr>
        <w:tab/>
      </w:r>
      <w:r w:rsidRPr="00F66E25">
        <w:rPr>
          <w:rFonts w:ascii="Garamond" w:hAnsi="Garamond" w:cs="Times New Roman"/>
          <w:sz w:val="24"/>
          <w:szCs w:val="24"/>
        </w:rPr>
        <w:tab/>
      </w:r>
    </w:p>
    <w:p w14:paraId="1824A7EE" w14:textId="0DA8B10F" w:rsidR="00EC2599" w:rsidRPr="0086488A" w:rsidRDefault="00EC2599" w:rsidP="00593755">
      <w:pPr>
        <w:pStyle w:val="BodyAA"/>
        <w:contextualSpacing/>
        <w:rPr>
          <w:rFonts w:ascii="Garamond" w:hAnsi="Garamond"/>
          <w:bCs/>
          <w:iCs/>
          <w:sz w:val="24"/>
          <w:szCs w:val="24"/>
        </w:rPr>
      </w:pPr>
    </w:p>
    <w:p w14:paraId="1B689CFC" w14:textId="7344DCE2" w:rsidR="000D5AC9" w:rsidRPr="0086488A" w:rsidRDefault="008C5501" w:rsidP="00834D43">
      <w:pPr>
        <w:pStyle w:val="Header"/>
        <w:pBdr>
          <w:bottom w:val="single" w:sz="6" w:space="1" w:color="auto"/>
        </w:pBdr>
        <w:tabs>
          <w:tab w:val="center" w:pos="-4500"/>
        </w:tabs>
        <w:rPr>
          <w:rFonts w:ascii="Garamond" w:hAnsi="Garamond"/>
          <w:iCs/>
          <w:sz w:val="24"/>
          <w:szCs w:val="24"/>
        </w:rPr>
      </w:pPr>
      <w:r>
        <w:rPr>
          <w:rFonts w:ascii="Garamond" w:hAnsi="Garamond"/>
          <w:b/>
          <w:bCs/>
          <w:iCs/>
          <w:sz w:val="24"/>
          <w:szCs w:val="24"/>
        </w:rPr>
        <w:t>SKILLS &amp; PROJECTS</w:t>
      </w:r>
      <w:r w:rsidR="0053760D" w:rsidRPr="0086488A">
        <w:rPr>
          <w:rFonts w:ascii="Garamond" w:hAnsi="Garamond"/>
          <w:iCs/>
          <w:sz w:val="24"/>
          <w:szCs w:val="24"/>
        </w:rPr>
        <w:tab/>
      </w:r>
      <w:r w:rsidR="0053760D" w:rsidRPr="0086488A">
        <w:rPr>
          <w:rFonts w:ascii="Garamond" w:hAnsi="Garamond"/>
          <w:iCs/>
          <w:sz w:val="24"/>
          <w:szCs w:val="24"/>
        </w:rPr>
        <w:tab/>
      </w:r>
      <w:r w:rsidR="0053760D" w:rsidRPr="0086488A">
        <w:rPr>
          <w:rFonts w:ascii="Garamond" w:hAnsi="Garamond"/>
          <w:iCs/>
          <w:sz w:val="24"/>
          <w:szCs w:val="24"/>
        </w:rPr>
        <w:tab/>
      </w:r>
      <w:r w:rsidR="0053760D" w:rsidRPr="0086488A">
        <w:rPr>
          <w:rFonts w:ascii="Garamond" w:hAnsi="Garamond"/>
          <w:iCs/>
          <w:sz w:val="24"/>
          <w:szCs w:val="24"/>
        </w:rPr>
        <w:tab/>
      </w:r>
    </w:p>
    <w:p w14:paraId="318F8E3E" w14:textId="219F3445" w:rsidR="00FC3737" w:rsidRPr="00FC3737" w:rsidRDefault="00FC3737" w:rsidP="00FC3737">
      <w:pPr>
        <w:pStyle w:val="BodyAA"/>
        <w:contextualSpacing/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</w:pPr>
      <w:r w:rsidRPr="00FC3737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Project example: Built a Python and SQL pipeline to scrape and present UChicago course feedback data in a clear, web</w:t>
      </w:r>
      <w:r w:rsidRPr="00FC3737">
        <w:rPr>
          <w:rFonts w:ascii="Cambria Math" w:eastAsia="Times New Roman" w:hAnsi="Cambria Math" w:cs="Cambria Math"/>
          <w:iCs/>
          <w:color w:val="auto"/>
          <w:sz w:val="24"/>
          <w:szCs w:val="24"/>
          <w:bdr w:val="none" w:sz="0" w:space="0" w:color="auto"/>
          <w:lang w:val="en-US"/>
        </w:rPr>
        <w:t>‑</w:t>
      </w:r>
      <w:r w:rsidRPr="00FC3737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accessible format</w:t>
      </w:r>
      <w:r w:rsidR="003D3F98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 xml:space="preserve"> </w:t>
      </w:r>
      <w:r w:rsidR="00316E5F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softHyphen/>
      </w:r>
      <w:r w:rsidR="00316E5F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softHyphen/>
      </w:r>
      <w:r w:rsidR="00373E6A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-</w:t>
      </w:r>
      <w:r w:rsidR="00316E5F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 xml:space="preserve"> </w:t>
      </w:r>
      <w:r w:rsidR="003D3F98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c</w:t>
      </w:r>
      <w:r w:rsidRPr="00FC3737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urrently used by 100+ students.</w:t>
      </w:r>
    </w:p>
    <w:p w14:paraId="6B50AB00" w14:textId="594B4651" w:rsidR="00FC3737" w:rsidRPr="00FC3737" w:rsidRDefault="00FC3737" w:rsidP="00FC3737">
      <w:pPr>
        <w:pStyle w:val="BodyAA"/>
        <w:contextualSpacing/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</w:pPr>
      <w:r w:rsidRPr="00FC3737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Python: Pandas, Flask | Querying in SQL</w:t>
      </w:r>
    </w:p>
    <w:p w14:paraId="6DED3021" w14:textId="14F9DCE9" w:rsidR="004C6F08" w:rsidRDefault="00FC3737" w:rsidP="00FC3737">
      <w:pPr>
        <w:pStyle w:val="BodyAA"/>
        <w:contextualSpacing/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</w:pPr>
      <w:r w:rsidRPr="00FC3737">
        <w:rPr>
          <w:rFonts w:ascii="Garamond" w:eastAsia="Times New Roman" w:hAnsi="Garamond" w:cs="Times New Roman"/>
          <w:iCs/>
          <w:color w:val="auto"/>
          <w:sz w:val="24"/>
          <w:szCs w:val="24"/>
          <w:bdr w:val="none" w:sz="0" w:space="0" w:color="auto"/>
          <w:lang w:val="en-US"/>
        </w:rPr>
        <w:t>Tools: Excel, Figma, Jira, Git, Firebase, Google Cloud, Notion, Microsoft Office, Linux</w:t>
      </w:r>
    </w:p>
    <w:p w14:paraId="13BD160F" w14:textId="77777777" w:rsidR="00FC3737" w:rsidRPr="0086488A" w:rsidRDefault="00FC3737" w:rsidP="00FC3737">
      <w:pPr>
        <w:pStyle w:val="BodyAA"/>
        <w:contextualSpacing/>
        <w:rPr>
          <w:rFonts w:ascii="Garamond" w:hAnsi="Garamond" w:cs="Times New Roman"/>
          <w:sz w:val="24"/>
          <w:szCs w:val="24"/>
          <w:lang w:val="en-US"/>
        </w:rPr>
      </w:pPr>
    </w:p>
    <w:p w14:paraId="3BA174F8" w14:textId="02959E6B" w:rsidR="000D5AC9" w:rsidRPr="0086488A" w:rsidRDefault="0053760D" w:rsidP="00834D43">
      <w:pPr>
        <w:pStyle w:val="Header"/>
        <w:pBdr>
          <w:bottom w:val="single" w:sz="6" w:space="1" w:color="auto"/>
        </w:pBdr>
        <w:tabs>
          <w:tab w:val="center" w:pos="-4500"/>
        </w:tabs>
        <w:rPr>
          <w:rFonts w:ascii="Garamond" w:hAnsi="Garamond"/>
          <w:b/>
          <w:bCs/>
          <w:iCs/>
          <w:sz w:val="24"/>
          <w:szCs w:val="24"/>
        </w:rPr>
      </w:pPr>
      <w:r w:rsidRPr="0086488A">
        <w:rPr>
          <w:rFonts w:ascii="Garamond" w:hAnsi="Garamond"/>
          <w:b/>
          <w:bCs/>
          <w:iCs/>
          <w:sz w:val="24"/>
          <w:szCs w:val="24"/>
        </w:rPr>
        <w:t>ACCOMPLISHMENTS</w:t>
      </w:r>
      <w:r w:rsidR="000906A9" w:rsidRPr="0086488A">
        <w:rPr>
          <w:rFonts w:ascii="Garamond" w:hAnsi="Garamond"/>
          <w:b/>
          <w:bCs/>
          <w:iCs/>
          <w:sz w:val="24"/>
          <w:szCs w:val="24"/>
        </w:rPr>
        <w:t xml:space="preserve"> &amp; HOBBIES</w:t>
      </w:r>
      <w:r w:rsidR="00ED5E16" w:rsidRPr="0086488A">
        <w:rPr>
          <w:rFonts w:ascii="Garamond" w:hAnsi="Garamond"/>
          <w:b/>
          <w:bCs/>
          <w:iCs/>
          <w:sz w:val="24"/>
          <w:szCs w:val="24"/>
        </w:rPr>
        <w:tab/>
      </w:r>
      <w:r w:rsidR="00ED5E16" w:rsidRPr="0086488A">
        <w:rPr>
          <w:rFonts w:ascii="Garamond" w:hAnsi="Garamond"/>
          <w:b/>
          <w:bCs/>
          <w:iCs/>
          <w:sz w:val="24"/>
          <w:szCs w:val="24"/>
        </w:rPr>
        <w:tab/>
      </w:r>
      <w:r w:rsidR="00ED5E16" w:rsidRPr="0086488A">
        <w:rPr>
          <w:rFonts w:ascii="Garamond" w:hAnsi="Garamond"/>
          <w:b/>
          <w:bCs/>
          <w:iCs/>
          <w:sz w:val="24"/>
          <w:szCs w:val="24"/>
        </w:rPr>
        <w:tab/>
      </w:r>
      <w:r w:rsidR="00ED5E16" w:rsidRPr="0086488A">
        <w:rPr>
          <w:rFonts w:ascii="Garamond" w:hAnsi="Garamond"/>
          <w:b/>
          <w:bCs/>
          <w:iCs/>
          <w:sz w:val="24"/>
          <w:szCs w:val="24"/>
        </w:rPr>
        <w:tab/>
      </w:r>
    </w:p>
    <w:p w14:paraId="2C15C792" w14:textId="0FED82C5" w:rsidR="00140CB4" w:rsidRPr="00140CB4" w:rsidRDefault="00B858DA" w:rsidP="00140CB4">
      <w:pPr>
        <w:pStyle w:val="BodyAA"/>
        <w:numPr>
          <w:ilvl w:val="0"/>
          <w:numId w:val="1"/>
        </w:numPr>
        <w:contextualSpacing/>
        <w:rPr>
          <w:rFonts w:ascii="Garamond" w:hAnsi="Garamond" w:cs="Times New Roman"/>
          <w:sz w:val="24"/>
          <w:szCs w:val="24"/>
          <w:lang w:val="en-US"/>
        </w:rPr>
      </w:pPr>
      <w:r>
        <w:rPr>
          <w:rFonts w:ascii="Garamond" w:hAnsi="Garamond" w:cs="Times New Roman"/>
          <w:sz w:val="24"/>
          <w:szCs w:val="24"/>
          <w:lang w:val="en-US"/>
        </w:rPr>
        <w:t>Won</w:t>
      </w:r>
      <w:r w:rsidR="004A579F" w:rsidRPr="0086488A">
        <w:rPr>
          <w:rFonts w:ascii="Garamond" w:hAnsi="Garamond" w:cs="Times New Roman"/>
          <w:sz w:val="24"/>
          <w:szCs w:val="24"/>
          <w:lang w:val="en-US"/>
        </w:rPr>
        <w:t xml:space="preserve"> $</w:t>
      </w:r>
      <w:r w:rsidR="00931CF6">
        <w:rPr>
          <w:rFonts w:ascii="Garamond" w:hAnsi="Garamond" w:cs="Times New Roman"/>
          <w:sz w:val="24"/>
          <w:szCs w:val="24"/>
          <w:lang w:val="en-US"/>
        </w:rPr>
        <w:t>3</w:t>
      </w:r>
      <w:r w:rsidR="004A579F" w:rsidRPr="0086488A">
        <w:rPr>
          <w:rFonts w:ascii="Garamond" w:hAnsi="Garamond" w:cs="Times New Roman"/>
          <w:sz w:val="24"/>
          <w:szCs w:val="24"/>
          <w:lang w:val="en-US"/>
        </w:rPr>
        <w:t xml:space="preserve">500 in startup challenges (current project: </w:t>
      </w:r>
      <w:hyperlink r:id="rId8" w:history="1">
        <w:r w:rsidR="004A579F" w:rsidRPr="0086488A">
          <w:rPr>
            <w:rStyle w:val="Hyperlink"/>
            <w:rFonts w:ascii="Garamond" w:hAnsi="Garamond" w:cs="Times New Roman"/>
            <w:sz w:val="24"/>
            <w:szCs w:val="24"/>
            <w:lang w:val="en-US"/>
          </w:rPr>
          <w:t>Peak Focus</w:t>
        </w:r>
      </w:hyperlink>
      <w:r w:rsidR="004A579F" w:rsidRPr="0086488A">
        <w:rPr>
          <w:rFonts w:ascii="Garamond" w:hAnsi="Garamond" w:cs="Times New Roman"/>
          <w:sz w:val="24"/>
          <w:szCs w:val="24"/>
          <w:lang w:val="en-US"/>
        </w:rPr>
        <w:t>)</w:t>
      </w:r>
    </w:p>
    <w:p w14:paraId="3B7BBADD" w14:textId="1F734B8C" w:rsidR="000906A9" w:rsidRDefault="00140CB4" w:rsidP="00140CB4">
      <w:pPr>
        <w:pStyle w:val="BodyAA"/>
        <w:numPr>
          <w:ilvl w:val="0"/>
          <w:numId w:val="1"/>
        </w:numPr>
        <w:contextualSpacing/>
        <w:rPr>
          <w:rFonts w:ascii="Garamond" w:hAnsi="Garamond" w:cs="Times New Roman"/>
          <w:sz w:val="24"/>
          <w:szCs w:val="24"/>
          <w:lang w:val="en-US"/>
        </w:rPr>
      </w:pPr>
      <w:r>
        <w:rPr>
          <w:rFonts w:ascii="Garamond" w:hAnsi="Garamond" w:cs="Times New Roman"/>
          <w:sz w:val="24"/>
          <w:szCs w:val="24"/>
          <w:lang w:val="en-US"/>
        </w:rPr>
        <w:t>S</w:t>
      </w:r>
      <w:r w:rsidRPr="00140CB4">
        <w:rPr>
          <w:rFonts w:ascii="Garamond" w:hAnsi="Garamond" w:cs="Times New Roman"/>
          <w:sz w:val="24"/>
          <w:szCs w:val="24"/>
          <w:lang w:val="en-US"/>
        </w:rPr>
        <w:t>erve as Education Chair of UChicago Entrepreneurship Club, teaching entrepreneurship fundamentals to 25 students annually and mentoring new venture</w:t>
      </w:r>
      <w:r w:rsidR="000E5532">
        <w:rPr>
          <w:rFonts w:ascii="Garamond" w:hAnsi="Garamond" w:cs="Times New Roman"/>
          <w:sz w:val="24"/>
          <w:szCs w:val="24"/>
          <w:lang w:val="en-US"/>
        </w:rPr>
        <w:t>s</w:t>
      </w:r>
    </w:p>
    <w:p w14:paraId="74CFEC81" w14:textId="3D17441D" w:rsidR="003010A0" w:rsidRPr="00671D85" w:rsidRDefault="005179DF" w:rsidP="00671D85">
      <w:pPr>
        <w:pStyle w:val="ListParagraph"/>
        <w:numPr>
          <w:ilvl w:val="0"/>
          <w:numId w:val="1"/>
        </w:numPr>
        <w:rPr>
          <w:rFonts w:ascii="Garamond" w:eastAsia="Arial Unicode MS" w:hAnsi="Garamond" w:cs="Times New Roman"/>
          <w:color w:val="000000"/>
          <w:u w:color="000000"/>
          <w:bdr w:val="nil"/>
        </w:rPr>
      </w:pPr>
      <w:r w:rsidRPr="005179DF"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Recognized as a Top Writer in Education on Medium; authored articles with 40,000+ views, including </w:t>
      </w:r>
      <w:hyperlink r:id="rId9" w:history="1">
        <w:r w:rsidRPr="005179DF">
          <w:rPr>
            <w:rStyle w:val="Hyperlink"/>
            <w:rFonts w:ascii="Garamond" w:eastAsia="Arial Unicode MS" w:hAnsi="Garamond" w:cs="Times New Roman"/>
            <w:i/>
            <w:iCs/>
            <w:bdr w:val="nil"/>
          </w:rPr>
          <w:t>When to Quit</w:t>
        </w:r>
      </w:hyperlink>
      <w:r w:rsidRPr="005179DF">
        <w:rPr>
          <w:rFonts w:ascii="Garamond" w:eastAsia="Arial Unicode MS" w:hAnsi="Garamond" w:cs="Times New Roman"/>
          <w:color w:val="000000"/>
          <w:u w:color="000000"/>
          <w:bdr w:val="nil"/>
        </w:rPr>
        <w:t xml:space="preserve"> (33,000 views)</w:t>
      </w:r>
    </w:p>
    <w:sectPr w:rsidR="003010A0" w:rsidRPr="00671D85" w:rsidSect="009F284B">
      <w:footerReference w:type="even" r:id="rId10"/>
      <w:footerReference w:type="default" r:id="rId11"/>
      <w:type w:val="continuous"/>
      <w:pgSz w:w="12240" w:h="15840"/>
      <w:pgMar w:top="1008" w:right="1008" w:bottom="1008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43F86" w14:textId="77777777" w:rsidR="00AB5A54" w:rsidRDefault="00AB5A54">
      <w:r>
        <w:separator/>
      </w:r>
    </w:p>
  </w:endnote>
  <w:endnote w:type="continuationSeparator" w:id="0">
    <w:p w14:paraId="57C06772" w14:textId="77777777" w:rsidR="00AB5A54" w:rsidRDefault="00AB5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Garamond">
    <w:altName w:val="Cambria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AC539" w14:textId="77777777" w:rsidR="00CC7641" w:rsidRDefault="00BA1C6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9CF5B3" w14:textId="77777777" w:rsidR="00CC7641" w:rsidRDefault="00CC76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A8794" w14:textId="77777777" w:rsidR="00CC7641" w:rsidRPr="00F14946" w:rsidRDefault="00CC7641" w:rsidP="00F14946">
    <w:pPr>
      <w:pStyle w:val="Footer"/>
      <w:jc w:val="center"/>
      <w:rPr>
        <w:rFonts w:ascii="Arial Narrow" w:hAnsi="Arial Narro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1A08D" w14:textId="77777777" w:rsidR="00AB5A54" w:rsidRDefault="00AB5A54">
      <w:r>
        <w:separator/>
      </w:r>
    </w:p>
  </w:footnote>
  <w:footnote w:type="continuationSeparator" w:id="0">
    <w:p w14:paraId="14295A4A" w14:textId="77777777" w:rsidR="00AB5A54" w:rsidRDefault="00AB5A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7AF"/>
    <w:multiLevelType w:val="hybridMultilevel"/>
    <w:tmpl w:val="E41EDFA8"/>
    <w:lvl w:ilvl="0" w:tplc="1F80E8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644D5"/>
    <w:multiLevelType w:val="hybridMultilevel"/>
    <w:tmpl w:val="A858CCA2"/>
    <w:lvl w:ilvl="0" w:tplc="F39427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40C4F"/>
    <w:multiLevelType w:val="hybridMultilevel"/>
    <w:tmpl w:val="E97CFB46"/>
    <w:lvl w:ilvl="0" w:tplc="20B054D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014F6"/>
    <w:multiLevelType w:val="hybridMultilevel"/>
    <w:tmpl w:val="EA06AF38"/>
    <w:lvl w:ilvl="0" w:tplc="FE1C20A0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B4C4D"/>
    <w:multiLevelType w:val="hybridMultilevel"/>
    <w:tmpl w:val="97367906"/>
    <w:lvl w:ilvl="0" w:tplc="50A6456C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C14FA"/>
    <w:multiLevelType w:val="hybridMultilevel"/>
    <w:tmpl w:val="A5EE0EA2"/>
    <w:lvl w:ilvl="0" w:tplc="03424C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2"/>
        <w:szCs w:val="22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4BA864A">
      <w:start w:val="1"/>
      <w:numFmt w:val="bullet"/>
      <w:lvlText w:val="o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6DCECFFA">
      <w:start w:val="1"/>
      <w:numFmt w:val="bullet"/>
      <w:lvlText w:val="▪"/>
      <w:lvlJc w:val="left"/>
      <w:pPr>
        <w:ind w:left="9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79EB9CC">
      <w:start w:val="1"/>
      <w:numFmt w:val="bullet"/>
      <w:lvlText w:val="•"/>
      <w:lvlJc w:val="left"/>
      <w:pPr>
        <w:ind w:left="171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ACE3420">
      <w:start w:val="1"/>
      <w:numFmt w:val="bullet"/>
      <w:lvlText w:val="o"/>
      <w:lvlJc w:val="left"/>
      <w:pPr>
        <w:ind w:left="24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46EB0AE">
      <w:start w:val="1"/>
      <w:numFmt w:val="bullet"/>
      <w:lvlText w:val="▪"/>
      <w:lvlJc w:val="left"/>
      <w:pPr>
        <w:ind w:left="31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97C7326">
      <w:start w:val="1"/>
      <w:numFmt w:val="bullet"/>
      <w:lvlText w:val="•"/>
      <w:lvlJc w:val="left"/>
      <w:pPr>
        <w:ind w:left="387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5A07EA">
      <w:start w:val="1"/>
      <w:numFmt w:val="bullet"/>
      <w:lvlText w:val="o"/>
      <w:lvlJc w:val="left"/>
      <w:pPr>
        <w:ind w:left="45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8861CDE">
      <w:start w:val="1"/>
      <w:numFmt w:val="bullet"/>
      <w:lvlText w:val="▪"/>
      <w:lvlJc w:val="left"/>
      <w:pPr>
        <w:ind w:left="53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43583A5C"/>
    <w:multiLevelType w:val="hybridMultilevel"/>
    <w:tmpl w:val="38081C40"/>
    <w:lvl w:ilvl="0" w:tplc="2354A31E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C44CA"/>
    <w:multiLevelType w:val="hybridMultilevel"/>
    <w:tmpl w:val="7FE277B2"/>
    <w:lvl w:ilvl="0" w:tplc="50A6456C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6020D"/>
    <w:multiLevelType w:val="hybridMultilevel"/>
    <w:tmpl w:val="80AE2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3F1A24"/>
    <w:multiLevelType w:val="hybridMultilevel"/>
    <w:tmpl w:val="6E0E8F3E"/>
    <w:lvl w:ilvl="0" w:tplc="E6B44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766E7"/>
    <w:multiLevelType w:val="hybridMultilevel"/>
    <w:tmpl w:val="FC8AF0A0"/>
    <w:lvl w:ilvl="0" w:tplc="8408C85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76178"/>
    <w:multiLevelType w:val="hybridMultilevel"/>
    <w:tmpl w:val="4E30DB6C"/>
    <w:lvl w:ilvl="0" w:tplc="B6F457F2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534C3"/>
    <w:multiLevelType w:val="hybridMultilevel"/>
    <w:tmpl w:val="C6066644"/>
    <w:lvl w:ilvl="0" w:tplc="2354A31E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B34769"/>
    <w:multiLevelType w:val="hybridMultilevel"/>
    <w:tmpl w:val="7458B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DC2870"/>
    <w:multiLevelType w:val="hybridMultilevel"/>
    <w:tmpl w:val="ECCE1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837E26"/>
    <w:multiLevelType w:val="hybridMultilevel"/>
    <w:tmpl w:val="05D058EC"/>
    <w:lvl w:ilvl="0" w:tplc="3C7495BE"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530821">
    <w:abstractNumId w:val="5"/>
  </w:num>
  <w:num w:numId="2" w16cid:durableId="1535926829">
    <w:abstractNumId w:val="1"/>
  </w:num>
  <w:num w:numId="3" w16cid:durableId="1671906309">
    <w:abstractNumId w:val="13"/>
  </w:num>
  <w:num w:numId="4" w16cid:durableId="1669360997">
    <w:abstractNumId w:val="6"/>
  </w:num>
  <w:num w:numId="5" w16cid:durableId="178664276">
    <w:abstractNumId w:val="12"/>
  </w:num>
  <w:num w:numId="6" w16cid:durableId="1199968397">
    <w:abstractNumId w:val="15"/>
  </w:num>
  <w:num w:numId="7" w16cid:durableId="1083532645">
    <w:abstractNumId w:val="0"/>
  </w:num>
  <w:num w:numId="8" w16cid:durableId="1262374706">
    <w:abstractNumId w:val="3"/>
  </w:num>
  <w:num w:numId="9" w16cid:durableId="1484464833">
    <w:abstractNumId w:val="2"/>
  </w:num>
  <w:num w:numId="10" w16cid:durableId="584848619">
    <w:abstractNumId w:val="4"/>
  </w:num>
  <w:num w:numId="11" w16cid:durableId="1588999596">
    <w:abstractNumId w:val="7"/>
  </w:num>
  <w:num w:numId="12" w16cid:durableId="1175803835">
    <w:abstractNumId w:val="9"/>
  </w:num>
  <w:num w:numId="13" w16cid:durableId="1192184618">
    <w:abstractNumId w:val="10"/>
  </w:num>
  <w:num w:numId="14" w16cid:durableId="54351759">
    <w:abstractNumId w:val="8"/>
  </w:num>
  <w:num w:numId="15" w16cid:durableId="787743275">
    <w:abstractNumId w:val="11"/>
  </w:num>
  <w:num w:numId="16" w16cid:durableId="5818354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hideSpellingErrors/>
  <w:hideGrammaticalErrors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FF2"/>
    <w:rsid w:val="000012A1"/>
    <w:rsid w:val="00001DE3"/>
    <w:rsid w:val="00003833"/>
    <w:rsid w:val="0001187C"/>
    <w:rsid w:val="000163C4"/>
    <w:rsid w:val="000202CD"/>
    <w:rsid w:val="000235A5"/>
    <w:rsid w:val="0002483A"/>
    <w:rsid w:val="00035B28"/>
    <w:rsid w:val="000523D3"/>
    <w:rsid w:val="000637C5"/>
    <w:rsid w:val="00071690"/>
    <w:rsid w:val="000808E2"/>
    <w:rsid w:val="000906A9"/>
    <w:rsid w:val="000B4F8A"/>
    <w:rsid w:val="000C111B"/>
    <w:rsid w:val="000C3BB3"/>
    <w:rsid w:val="000C61E4"/>
    <w:rsid w:val="000C682B"/>
    <w:rsid w:val="000D16E1"/>
    <w:rsid w:val="000D5AC9"/>
    <w:rsid w:val="000E0CBA"/>
    <w:rsid w:val="000E2A6B"/>
    <w:rsid w:val="000E4F77"/>
    <w:rsid w:val="000E5532"/>
    <w:rsid w:val="00107937"/>
    <w:rsid w:val="001350A3"/>
    <w:rsid w:val="00140CB4"/>
    <w:rsid w:val="00143EB5"/>
    <w:rsid w:val="00147C85"/>
    <w:rsid w:val="00147EBE"/>
    <w:rsid w:val="00154075"/>
    <w:rsid w:val="001550ED"/>
    <w:rsid w:val="00155272"/>
    <w:rsid w:val="001564E9"/>
    <w:rsid w:val="001769D8"/>
    <w:rsid w:val="001774A4"/>
    <w:rsid w:val="001818A0"/>
    <w:rsid w:val="00182F54"/>
    <w:rsid w:val="00184BFD"/>
    <w:rsid w:val="00186366"/>
    <w:rsid w:val="0019482B"/>
    <w:rsid w:val="00195B5B"/>
    <w:rsid w:val="001C1684"/>
    <w:rsid w:val="00213F1C"/>
    <w:rsid w:val="00215119"/>
    <w:rsid w:val="00220103"/>
    <w:rsid w:val="00225571"/>
    <w:rsid w:val="00227893"/>
    <w:rsid w:val="00247706"/>
    <w:rsid w:val="00251800"/>
    <w:rsid w:val="0025677A"/>
    <w:rsid w:val="00261167"/>
    <w:rsid w:val="00264A44"/>
    <w:rsid w:val="00281526"/>
    <w:rsid w:val="00284D65"/>
    <w:rsid w:val="002A0047"/>
    <w:rsid w:val="002A2479"/>
    <w:rsid w:val="002A765F"/>
    <w:rsid w:val="002A7D0E"/>
    <w:rsid w:val="002B5C89"/>
    <w:rsid w:val="002F612B"/>
    <w:rsid w:val="003010A0"/>
    <w:rsid w:val="00301B55"/>
    <w:rsid w:val="00307939"/>
    <w:rsid w:val="00316A9E"/>
    <w:rsid w:val="00316E5F"/>
    <w:rsid w:val="003256AF"/>
    <w:rsid w:val="0033393C"/>
    <w:rsid w:val="00341808"/>
    <w:rsid w:val="00345D35"/>
    <w:rsid w:val="00346BDC"/>
    <w:rsid w:val="00351ED0"/>
    <w:rsid w:val="0036534F"/>
    <w:rsid w:val="00373E6A"/>
    <w:rsid w:val="003928CB"/>
    <w:rsid w:val="00396161"/>
    <w:rsid w:val="00397501"/>
    <w:rsid w:val="003B02BA"/>
    <w:rsid w:val="003B2E4E"/>
    <w:rsid w:val="003B4190"/>
    <w:rsid w:val="003B75E7"/>
    <w:rsid w:val="003C5501"/>
    <w:rsid w:val="003D3F98"/>
    <w:rsid w:val="003D65CF"/>
    <w:rsid w:val="003D6D2D"/>
    <w:rsid w:val="003D7DFC"/>
    <w:rsid w:val="003E041D"/>
    <w:rsid w:val="003E6DB8"/>
    <w:rsid w:val="003F4717"/>
    <w:rsid w:val="003F6E0A"/>
    <w:rsid w:val="003F75ED"/>
    <w:rsid w:val="004009C8"/>
    <w:rsid w:val="00402E3F"/>
    <w:rsid w:val="00406A4A"/>
    <w:rsid w:val="00413C2A"/>
    <w:rsid w:val="004233EB"/>
    <w:rsid w:val="00430BB2"/>
    <w:rsid w:val="00437711"/>
    <w:rsid w:val="0048144F"/>
    <w:rsid w:val="004814C1"/>
    <w:rsid w:val="00486282"/>
    <w:rsid w:val="004A4B6D"/>
    <w:rsid w:val="004A579F"/>
    <w:rsid w:val="004A7033"/>
    <w:rsid w:val="004B22C1"/>
    <w:rsid w:val="004C0D83"/>
    <w:rsid w:val="004C33AD"/>
    <w:rsid w:val="004C6F08"/>
    <w:rsid w:val="004D30DA"/>
    <w:rsid w:val="004E0775"/>
    <w:rsid w:val="004E6F04"/>
    <w:rsid w:val="004F247B"/>
    <w:rsid w:val="004F4D1A"/>
    <w:rsid w:val="004F7C0B"/>
    <w:rsid w:val="00502B70"/>
    <w:rsid w:val="00502E59"/>
    <w:rsid w:val="00505ADD"/>
    <w:rsid w:val="005179DF"/>
    <w:rsid w:val="005258F1"/>
    <w:rsid w:val="005263E9"/>
    <w:rsid w:val="00530BDA"/>
    <w:rsid w:val="005358DB"/>
    <w:rsid w:val="0053760D"/>
    <w:rsid w:val="00544FEA"/>
    <w:rsid w:val="005513C3"/>
    <w:rsid w:val="005623D8"/>
    <w:rsid w:val="0056569F"/>
    <w:rsid w:val="005722BF"/>
    <w:rsid w:val="005755D1"/>
    <w:rsid w:val="00593755"/>
    <w:rsid w:val="005939D0"/>
    <w:rsid w:val="005A3732"/>
    <w:rsid w:val="005A7510"/>
    <w:rsid w:val="005B1240"/>
    <w:rsid w:val="005B46E5"/>
    <w:rsid w:val="005B49F2"/>
    <w:rsid w:val="005C4C8B"/>
    <w:rsid w:val="005C5A9E"/>
    <w:rsid w:val="005D3505"/>
    <w:rsid w:val="005E4A57"/>
    <w:rsid w:val="006007D3"/>
    <w:rsid w:val="006016A6"/>
    <w:rsid w:val="00603460"/>
    <w:rsid w:val="00607BDB"/>
    <w:rsid w:val="00611FA3"/>
    <w:rsid w:val="00617DFC"/>
    <w:rsid w:val="006241AC"/>
    <w:rsid w:val="00632314"/>
    <w:rsid w:val="006420EB"/>
    <w:rsid w:val="006521E7"/>
    <w:rsid w:val="00667399"/>
    <w:rsid w:val="00671D85"/>
    <w:rsid w:val="0068147C"/>
    <w:rsid w:val="0068475A"/>
    <w:rsid w:val="006B6DFE"/>
    <w:rsid w:val="006D2E61"/>
    <w:rsid w:val="006D6DA8"/>
    <w:rsid w:val="006E4235"/>
    <w:rsid w:val="006E634D"/>
    <w:rsid w:val="006E6681"/>
    <w:rsid w:val="006F5408"/>
    <w:rsid w:val="006F6ED4"/>
    <w:rsid w:val="007132AA"/>
    <w:rsid w:val="00715AD0"/>
    <w:rsid w:val="00716CC0"/>
    <w:rsid w:val="00761884"/>
    <w:rsid w:val="00777982"/>
    <w:rsid w:val="007B6616"/>
    <w:rsid w:val="007D085F"/>
    <w:rsid w:val="007D37C6"/>
    <w:rsid w:val="007D4026"/>
    <w:rsid w:val="00806115"/>
    <w:rsid w:val="00807DBD"/>
    <w:rsid w:val="00817ED2"/>
    <w:rsid w:val="00823035"/>
    <w:rsid w:val="00824926"/>
    <w:rsid w:val="008309B2"/>
    <w:rsid w:val="00834D43"/>
    <w:rsid w:val="00836967"/>
    <w:rsid w:val="008635C4"/>
    <w:rsid w:val="008643B7"/>
    <w:rsid w:val="0086488A"/>
    <w:rsid w:val="00874E2F"/>
    <w:rsid w:val="0089058B"/>
    <w:rsid w:val="0089756E"/>
    <w:rsid w:val="008A5324"/>
    <w:rsid w:val="008A7257"/>
    <w:rsid w:val="008C3C32"/>
    <w:rsid w:val="008C5109"/>
    <w:rsid w:val="008C5501"/>
    <w:rsid w:val="008D1A36"/>
    <w:rsid w:val="00904F39"/>
    <w:rsid w:val="00910AD3"/>
    <w:rsid w:val="0091470E"/>
    <w:rsid w:val="00915A9E"/>
    <w:rsid w:val="00920D2E"/>
    <w:rsid w:val="00931CF6"/>
    <w:rsid w:val="00954BDA"/>
    <w:rsid w:val="0095698A"/>
    <w:rsid w:val="009575C9"/>
    <w:rsid w:val="0097077A"/>
    <w:rsid w:val="00970A15"/>
    <w:rsid w:val="00971A82"/>
    <w:rsid w:val="0099783C"/>
    <w:rsid w:val="009A4EE6"/>
    <w:rsid w:val="009A568D"/>
    <w:rsid w:val="009B593B"/>
    <w:rsid w:val="009C4948"/>
    <w:rsid w:val="009C7FEB"/>
    <w:rsid w:val="009D3C15"/>
    <w:rsid w:val="009D543A"/>
    <w:rsid w:val="009D6320"/>
    <w:rsid w:val="009E1BFF"/>
    <w:rsid w:val="009F146F"/>
    <w:rsid w:val="009F3F61"/>
    <w:rsid w:val="009F7B87"/>
    <w:rsid w:val="00A054F5"/>
    <w:rsid w:val="00A11171"/>
    <w:rsid w:val="00A17B87"/>
    <w:rsid w:val="00A24AB5"/>
    <w:rsid w:val="00A24EC1"/>
    <w:rsid w:val="00A26927"/>
    <w:rsid w:val="00A3117A"/>
    <w:rsid w:val="00A325D9"/>
    <w:rsid w:val="00A565E3"/>
    <w:rsid w:val="00A577D7"/>
    <w:rsid w:val="00A637F5"/>
    <w:rsid w:val="00A755E0"/>
    <w:rsid w:val="00A81836"/>
    <w:rsid w:val="00A9170F"/>
    <w:rsid w:val="00A9391A"/>
    <w:rsid w:val="00AA0743"/>
    <w:rsid w:val="00AA1FF0"/>
    <w:rsid w:val="00AB5A54"/>
    <w:rsid w:val="00AD0885"/>
    <w:rsid w:val="00AD114C"/>
    <w:rsid w:val="00AD62DB"/>
    <w:rsid w:val="00AD701B"/>
    <w:rsid w:val="00B15DF2"/>
    <w:rsid w:val="00B20276"/>
    <w:rsid w:val="00B228B9"/>
    <w:rsid w:val="00B22C45"/>
    <w:rsid w:val="00B24F7C"/>
    <w:rsid w:val="00B2570C"/>
    <w:rsid w:val="00B335ED"/>
    <w:rsid w:val="00B34ECE"/>
    <w:rsid w:val="00B7268C"/>
    <w:rsid w:val="00B760AD"/>
    <w:rsid w:val="00B855B2"/>
    <w:rsid w:val="00B858DA"/>
    <w:rsid w:val="00B94C66"/>
    <w:rsid w:val="00B95DE5"/>
    <w:rsid w:val="00BA1C62"/>
    <w:rsid w:val="00BE0A25"/>
    <w:rsid w:val="00BE2565"/>
    <w:rsid w:val="00BF4482"/>
    <w:rsid w:val="00BF6C30"/>
    <w:rsid w:val="00C013C5"/>
    <w:rsid w:val="00C064A5"/>
    <w:rsid w:val="00C076FC"/>
    <w:rsid w:val="00C21AEF"/>
    <w:rsid w:val="00C23E6E"/>
    <w:rsid w:val="00C26DC0"/>
    <w:rsid w:val="00C35392"/>
    <w:rsid w:val="00C54AAF"/>
    <w:rsid w:val="00C556C1"/>
    <w:rsid w:val="00C574C5"/>
    <w:rsid w:val="00C7779C"/>
    <w:rsid w:val="00C87BD7"/>
    <w:rsid w:val="00C929DD"/>
    <w:rsid w:val="00CA7D59"/>
    <w:rsid w:val="00CB0200"/>
    <w:rsid w:val="00CB3B18"/>
    <w:rsid w:val="00CB56A0"/>
    <w:rsid w:val="00CC11D5"/>
    <w:rsid w:val="00CC5640"/>
    <w:rsid w:val="00CC7641"/>
    <w:rsid w:val="00CD1865"/>
    <w:rsid w:val="00CD2FC5"/>
    <w:rsid w:val="00CD5A34"/>
    <w:rsid w:val="00CE507C"/>
    <w:rsid w:val="00CF2267"/>
    <w:rsid w:val="00D039CC"/>
    <w:rsid w:val="00D04FF2"/>
    <w:rsid w:val="00D1068B"/>
    <w:rsid w:val="00D14934"/>
    <w:rsid w:val="00D55671"/>
    <w:rsid w:val="00D62CEC"/>
    <w:rsid w:val="00D868F9"/>
    <w:rsid w:val="00D90957"/>
    <w:rsid w:val="00DA0014"/>
    <w:rsid w:val="00DA67F7"/>
    <w:rsid w:val="00DB1AF2"/>
    <w:rsid w:val="00DB6E63"/>
    <w:rsid w:val="00DC0F0C"/>
    <w:rsid w:val="00DD38A4"/>
    <w:rsid w:val="00DE5A44"/>
    <w:rsid w:val="00DE769E"/>
    <w:rsid w:val="00DE770A"/>
    <w:rsid w:val="00DE7EA8"/>
    <w:rsid w:val="00DF1DC4"/>
    <w:rsid w:val="00E07279"/>
    <w:rsid w:val="00E240B4"/>
    <w:rsid w:val="00E271CD"/>
    <w:rsid w:val="00E35B4B"/>
    <w:rsid w:val="00E42BE7"/>
    <w:rsid w:val="00E638F3"/>
    <w:rsid w:val="00E76D07"/>
    <w:rsid w:val="00E8005F"/>
    <w:rsid w:val="00E838FE"/>
    <w:rsid w:val="00E8402F"/>
    <w:rsid w:val="00E872EB"/>
    <w:rsid w:val="00EA29B4"/>
    <w:rsid w:val="00EA5D11"/>
    <w:rsid w:val="00EC2599"/>
    <w:rsid w:val="00EC58B2"/>
    <w:rsid w:val="00ED3A73"/>
    <w:rsid w:val="00ED5E16"/>
    <w:rsid w:val="00ED7142"/>
    <w:rsid w:val="00ED78B2"/>
    <w:rsid w:val="00EE7B4F"/>
    <w:rsid w:val="00EF06E1"/>
    <w:rsid w:val="00EF6F60"/>
    <w:rsid w:val="00F00E14"/>
    <w:rsid w:val="00F02A7A"/>
    <w:rsid w:val="00F103A6"/>
    <w:rsid w:val="00F2165E"/>
    <w:rsid w:val="00F23963"/>
    <w:rsid w:val="00F250B1"/>
    <w:rsid w:val="00F3131B"/>
    <w:rsid w:val="00F34D61"/>
    <w:rsid w:val="00F36BB9"/>
    <w:rsid w:val="00F412AD"/>
    <w:rsid w:val="00F543D3"/>
    <w:rsid w:val="00F6622D"/>
    <w:rsid w:val="00F66E25"/>
    <w:rsid w:val="00F7262B"/>
    <w:rsid w:val="00F72712"/>
    <w:rsid w:val="00F82F34"/>
    <w:rsid w:val="00F83BE6"/>
    <w:rsid w:val="00F8563E"/>
    <w:rsid w:val="00FB0668"/>
    <w:rsid w:val="00FB12DC"/>
    <w:rsid w:val="00FB2253"/>
    <w:rsid w:val="00FC363E"/>
    <w:rsid w:val="00FC3737"/>
    <w:rsid w:val="00FC3932"/>
    <w:rsid w:val="00FD1444"/>
    <w:rsid w:val="00FE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4339"/>
  <w15:chartTrackingRefBased/>
  <w15:docId w15:val="{E6EF37C5-EF13-594B-AD14-DD97DD06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5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C2599"/>
    <w:pPr>
      <w:ind w:left="2160"/>
    </w:pPr>
    <w:rPr>
      <w:rFonts w:ascii="AGaramond" w:hAnsi="AGaramond"/>
      <w:b/>
      <w:sz w:val="72"/>
    </w:rPr>
  </w:style>
  <w:style w:type="character" w:customStyle="1" w:styleId="BodyTextIndentChar">
    <w:name w:val="Body Text Indent Char"/>
    <w:basedOn w:val="DefaultParagraphFont"/>
    <w:link w:val="BodyTextIndent"/>
    <w:rsid w:val="00EC2599"/>
    <w:rPr>
      <w:rFonts w:ascii="AGaramond" w:eastAsia="Times New Roman" w:hAnsi="AGaramond" w:cs="Times New Roman"/>
      <w:b/>
      <w:sz w:val="72"/>
      <w:szCs w:val="20"/>
    </w:rPr>
  </w:style>
  <w:style w:type="paragraph" w:styleId="Header">
    <w:name w:val="header"/>
    <w:basedOn w:val="Normal"/>
    <w:link w:val="HeaderChar"/>
    <w:rsid w:val="00EC25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C259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EC25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2599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EC2599"/>
  </w:style>
  <w:style w:type="paragraph" w:styleId="ListParagraph">
    <w:name w:val="List Paragraph"/>
    <w:basedOn w:val="Normal"/>
    <w:uiPriority w:val="34"/>
    <w:qFormat/>
    <w:rsid w:val="00EC2599"/>
    <w:pPr>
      <w:ind w:left="720"/>
      <w:contextualSpacing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BodyAA">
    <w:name w:val="Body A A"/>
    <w:rsid w:val="00EC2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u w:color="000000"/>
      <w:bdr w:val="nil"/>
      <w:lang w:val="it-IT"/>
    </w:rPr>
  </w:style>
  <w:style w:type="character" w:customStyle="1" w:styleId="normaltextrun">
    <w:name w:val="normaltextrun"/>
    <w:basedOn w:val="DefaultParagraphFont"/>
    <w:rsid w:val="00307939"/>
  </w:style>
  <w:style w:type="character" w:customStyle="1" w:styleId="eop">
    <w:name w:val="eop"/>
    <w:basedOn w:val="DefaultParagraphFont"/>
    <w:rsid w:val="00307939"/>
  </w:style>
  <w:style w:type="character" w:styleId="Hyperlink">
    <w:name w:val="Hyperlink"/>
    <w:basedOn w:val="DefaultParagraphFont"/>
    <w:uiPriority w:val="99"/>
    <w:unhideWhenUsed/>
    <w:rsid w:val="00F726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26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26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19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70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4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73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37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08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01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6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35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nkpeak.sho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en-hei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medium.com/icarus-unbound/when-to-quit-7a4c363ba4b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enjaminheim/Library/Group%20Containers/UBF8T346G9.Office/User%20Content.localized/Templates.localized/resume-ben-heim-10: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resume-ben-heim-10:2.dotx</Template>
  <TotalTime>44</TotalTime>
  <Pages>1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 Services</Company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Heim</dc:creator>
  <cp:keywords/>
  <dc:description/>
  <cp:lastModifiedBy>Ben Heim</cp:lastModifiedBy>
  <cp:revision>92</cp:revision>
  <cp:lastPrinted>2018-08-20T21:24:00Z</cp:lastPrinted>
  <dcterms:created xsi:type="dcterms:W3CDTF">2025-03-31T19:38:00Z</dcterms:created>
  <dcterms:modified xsi:type="dcterms:W3CDTF">2025-10-02T15:17:00Z</dcterms:modified>
</cp:coreProperties>
</file>