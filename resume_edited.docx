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604C" w14:textId="260D7669" w:rsidR="00EC2599" w:rsidRPr="006016A6" w:rsidRDefault="00A325D9" w:rsidP="00A325D9">
      <w:pPr>
        <w:pStyle w:val="Header"/>
        <w:tabs>
          <w:tab w:val="center" w:pos="-4500"/>
        </w:tabs>
        <w:jc w:val="center"/>
        <w:rPr>
          <w:rFonts w:ascii="Garamond" w:hAnsi="Garamond"/>
          <w:b/>
          <w:iCs/>
          <w:sz w:val="24"/>
          <w:szCs w:val="24"/>
        </w:rPr>
      </w:pPr>
      <w:r w:rsidRPr="006016A6">
        <w:rPr>
          <w:rFonts w:ascii="Garamond" w:hAnsi="Garamond"/>
          <w:b/>
          <w:iCs/>
          <w:sz w:val="24"/>
          <w:szCs w:val="24"/>
        </w:rPr>
        <w:t>Ben Heim</w:t>
      </w:r>
    </w:p>
    <w:p w14:paraId="0ABBFABE" w14:textId="0476461C" w:rsidR="00A325D9" w:rsidRPr="006007D3" w:rsidRDefault="00A325D9" w:rsidP="00A325D9">
      <w:pPr>
        <w:pStyle w:val="Header"/>
        <w:tabs>
          <w:tab w:val="center" w:pos="-4500"/>
        </w:tabs>
        <w:jc w:val="center"/>
        <w:rPr>
          <w:rFonts w:ascii="Garamond" w:hAnsi="Garamond"/>
          <w:b/>
          <w:iCs/>
          <w:sz w:val="24"/>
          <w:szCs w:val="24"/>
        </w:rPr>
      </w:pPr>
      <w:r w:rsidRPr="006007D3">
        <w:rPr>
          <w:rFonts w:ascii="Garamond" w:hAnsi="Garamond"/>
          <w:b/>
          <w:iCs/>
          <w:sz w:val="24"/>
          <w:szCs w:val="24"/>
        </w:rPr>
        <w:t xml:space="preserve">benjaminheim43@gmail.com | 413-822-2614 | </w:t>
      </w:r>
      <w:hyperlink r:id="rId7" w:history="1">
        <w:r w:rsidRPr="006007D3">
          <w:rPr>
            <w:rStyle w:val="Hyperlink"/>
            <w:rFonts w:ascii="Garamond" w:hAnsi="Garamond"/>
            <w:b/>
            <w:iCs/>
            <w:sz w:val="24"/>
            <w:szCs w:val="24"/>
          </w:rPr>
          <w:t>https://www.linkedin.com/in/ben-heim/</w:t>
        </w:r>
      </w:hyperlink>
    </w:p>
    <w:p w14:paraId="5E612763" w14:textId="77777777" w:rsidR="00A325D9" w:rsidRPr="0086488A" w:rsidRDefault="00A325D9" w:rsidP="003010A0">
      <w:pPr>
        <w:pStyle w:val="Header"/>
        <w:tabs>
          <w:tab w:val="center" w:pos="-4500"/>
        </w:tabs>
        <w:rPr>
          <w:rFonts w:ascii="Garamond" w:hAnsi="Garamond"/>
          <w:bCs/>
          <w:iCs/>
          <w:sz w:val="24"/>
          <w:szCs w:val="24"/>
        </w:rPr>
      </w:pPr>
    </w:p>
    <w:p w14:paraId="7BAC3E44" w14:textId="1564A331" w:rsidR="00EC2599" w:rsidRPr="0086488A" w:rsidRDefault="00EC2599" w:rsidP="00834D43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4"/>
          <w:szCs w:val="24"/>
        </w:rPr>
      </w:pPr>
      <w:r w:rsidRPr="0086488A">
        <w:rPr>
          <w:rFonts w:ascii="Garamond" w:hAnsi="Garamond"/>
          <w:b/>
          <w:bCs/>
          <w:iCs/>
          <w:sz w:val="24"/>
          <w:szCs w:val="24"/>
        </w:rPr>
        <w:t>EDUCATION</w:t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</w:p>
    <w:p w14:paraId="19DD9DE2" w14:textId="230B4187" w:rsidR="00EC2599" w:rsidRPr="0086488A" w:rsidRDefault="00EF06E1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/>
          <w:bCs/>
          <w:iCs/>
          <w:sz w:val="24"/>
          <w:szCs w:val="24"/>
        </w:rPr>
        <w:t xml:space="preserve">The University of Chicago </w:t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  <w:t xml:space="preserve">        </w:t>
      </w:r>
      <w:r w:rsidR="00EC2599" w:rsidRPr="0086488A">
        <w:rPr>
          <w:rFonts w:ascii="Garamond" w:hAnsi="Garamond"/>
          <w:bCs/>
          <w:iCs/>
          <w:sz w:val="24"/>
          <w:szCs w:val="24"/>
        </w:rPr>
        <w:t>Chicago,</w:t>
      </w:r>
      <w:r w:rsidR="004E0775" w:rsidRPr="0086488A">
        <w:rPr>
          <w:rFonts w:ascii="Garamond" w:hAnsi="Garamond"/>
          <w:bCs/>
          <w:iCs/>
          <w:sz w:val="24"/>
          <w:szCs w:val="24"/>
        </w:rPr>
        <w:t xml:space="preserve"> </w:t>
      </w:r>
      <w:r w:rsidR="00EC2599" w:rsidRPr="0086488A">
        <w:rPr>
          <w:rFonts w:ascii="Garamond" w:hAnsi="Garamond"/>
          <w:bCs/>
          <w:iCs/>
          <w:sz w:val="24"/>
          <w:szCs w:val="24"/>
        </w:rPr>
        <w:t>IL</w:t>
      </w:r>
    </w:p>
    <w:p w14:paraId="65FE9F39" w14:textId="26D0BA45" w:rsidR="006241AC" w:rsidRPr="0086488A" w:rsidRDefault="00EC2599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/>
          <w:iCs/>
          <w:sz w:val="24"/>
          <w:szCs w:val="24"/>
        </w:rPr>
        <w:t>Bachelor of Arts</w:t>
      </w:r>
      <w:r w:rsidR="006F6ED4" w:rsidRPr="0086488A">
        <w:rPr>
          <w:rFonts w:ascii="Garamond" w:hAnsi="Garamond"/>
          <w:bCs/>
          <w:i/>
          <w:iCs/>
          <w:sz w:val="24"/>
          <w:szCs w:val="24"/>
        </w:rPr>
        <w:t xml:space="preserve"> in </w:t>
      </w:r>
      <w:r w:rsidR="00307939" w:rsidRPr="0086488A">
        <w:rPr>
          <w:rFonts w:ascii="Garamond" w:hAnsi="Garamond"/>
          <w:bCs/>
          <w:i/>
          <w:iCs/>
          <w:sz w:val="24"/>
          <w:szCs w:val="24"/>
        </w:rPr>
        <w:t>Computer Scienc</w:t>
      </w:r>
      <w:r w:rsidR="008D1A36" w:rsidRPr="0086488A">
        <w:rPr>
          <w:rFonts w:ascii="Garamond" w:hAnsi="Garamond"/>
          <w:bCs/>
          <w:i/>
          <w:iCs/>
          <w:sz w:val="24"/>
          <w:szCs w:val="24"/>
        </w:rPr>
        <w:t>e</w:t>
      </w:r>
      <w:r w:rsidR="00DE769E">
        <w:rPr>
          <w:rFonts w:ascii="Garamond" w:hAnsi="Garamond"/>
          <w:bCs/>
          <w:i/>
          <w:iCs/>
          <w:sz w:val="24"/>
          <w:szCs w:val="24"/>
        </w:rPr>
        <w:t xml:space="preserve"> &amp; Economics</w:t>
      </w:r>
      <w:r w:rsidR="00DE7EA8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DE7EA8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DE7EA8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6F6ED4" w:rsidRPr="0086488A">
        <w:rPr>
          <w:rFonts w:ascii="Garamond" w:hAnsi="Garamond"/>
          <w:bCs/>
          <w:i/>
          <w:iCs/>
          <w:sz w:val="24"/>
          <w:szCs w:val="24"/>
        </w:rPr>
        <w:t xml:space="preserve">      </w:t>
      </w:r>
      <w:r w:rsidR="00307939" w:rsidRPr="0086488A">
        <w:rPr>
          <w:rFonts w:ascii="Garamond" w:hAnsi="Garamond"/>
          <w:bCs/>
          <w:i/>
          <w:iCs/>
          <w:sz w:val="24"/>
          <w:szCs w:val="24"/>
        </w:rPr>
        <w:t xml:space="preserve"> </w:t>
      </w:r>
      <w:r w:rsidRPr="0086488A">
        <w:rPr>
          <w:rFonts w:ascii="Garamond" w:hAnsi="Garamond"/>
          <w:bCs/>
          <w:iCs/>
          <w:sz w:val="24"/>
          <w:szCs w:val="24"/>
        </w:rPr>
        <w:t>Expected</w:t>
      </w:r>
      <w:r w:rsidR="005A3732">
        <w:rPr>
          <w:rFonts w:ascii="Garamond" w:hAnsi="Garamond"/>
          <w:bCs/>
          <w:iCs/>
          <w:sz w:val="24"/>
          <w:szCs w:val="24"/>
        </w:rPr>
        <w:t xml:space="preserve"> </w:t>
      </w:r>
      <w:r w:rsidR="00E76D07" w:rsidRPr="0086488A">
        <w:rPr>
          <w:rFonts w:ascii="Garamond" w:hAnsi="Garamond"/>
          <w:bCs/>
          <w:iCs/>
          <w:sz w:val="24"/>
          <w:szCs w:val="24"/>
        </w:rPr>
        <w:t xml:space="preserve">May </w:t>
      </w:r>
      <w:r w:rsidRPr="0086488A">
        <w:rPr>
          <w:rFonts w:ascii="Garamond" w:hAnsi="Garamond"/>
          <w:bCs/>
          <w:iCs/>
          <w:sz w:val="24"/>
          <w:szCs w:val="24"/>
        </w:rPr>
        <w:t>202</w:t>
      </w:r>
      <w:r w:rsidR="00FB0668" w:rsidRPr="0086488A">
        <w:rPr>
          <w:rFonts w:ascii="Garamond" w:hAnsi="Garamond"/>
          <w:bCs/>
          <w:iCs/>
          <w:sz w:val="24"/>
          <w:szCs w:val="24"/>
        </w:rPr>
        <w:t>6</w:t>
      </w:r>
    </w:p>
    <w:p w14:paraId="53875B0C" w14:textId="58762288" w:rsidR="00A577D7" w:rsidRPr="0086488A" w:rsidRDefault="00307939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Cs/>
          <w:sz w:val="24"/>
          <w:szCs w:val="24"/>
        </w:rPr>
        <w:t>GPA: 3.9</w:t>
      </w:r>
      <w:r w:rsidR="00B855B2" w:rsidRPr="0086488A">
        <w:rPr>
          <w:rFonts w:ascii="Garamond" w:hAnsi="Garamond"/>
          <w:bCs/>
          <w:iCs/>
          <w:sz w:val="24"/>
          <w:szCs w:val="24"/>
        </w:rPr>
        <w:t>8</w:t>
      </w:r>
      <w:r w:rsidRPr="0086488A">
        <w:rPr>
          <w:rFonts w:ascii="Garamond" w:hAnsi="Garamond"/>
          <w:bCs/>
          <w:iCs/>
          <w:sz w:val="24"/>
          <w:szCs w:val="24"/>
        </w:rPr>
        <w:t>/4.00</w:t>
      </w:r>
    </w:p>
    <w:p w14:paraId="60800BB2" w14:textId="77777777" w:rsidR="004A579F" w:rsidRPr="0086488A" w:rsidRDefault="004A579F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</w:p>
    <w:p w14:paraId="68954D7E" w14:textId="77777777" w:rsidR="00A577D7" w:rsidRPr="0086488A" w:rsidRDefault="00A577D7" w:rsidP="00834D43">
      <w:pPr>
        <w:pStyle w:val="Header"/>
        <w:pBdr>
          <w:bottom w:val="single" w:sz="6" w:space="1" w:color="auto"/>
        </w:pBdr>
        <w:tabs>
          <w:tab w:val="clear" w:pos="4320"/>
          <w:tab w:val="clear" w:pos="8640"/>
          <w:tab w:val="right" w:pos="-4500"/>
        </w:tabs>
        <w:rPr>
          <w:rFonts w:ascii="Garamond" w:hAnsi="Garamond"/>
          <w:b/>
          <w:iCs/>
          <w:sz w:val="24"/>
          <w:szCs w:val="24"/>
        </w:rPr>
      </w:pPr>
      <w:r w:rsidRPr="0086488A">
        <w:rPr>
          <w:rFonts w:ascii="Garamond" w:hAnsi="Garamond"/>
          <w:b/>
          <w:iCs/>
          <w:sz w:val="24"/>
          <w:szCs w:val="24"/>
        </w:rPr>
        <w:t>EXPERIENCE</w:t>
      </w:r>
    </w:p>
    <w:p w14:paraId="1E5A2BC0" w14:textId="0D8A6B8E" w:rsidR="00AD701B" w:rsidRPr="0086488A" w:rsidRDefault="00AD701B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/>
          <w:iCs/>
          <w:sz w:val="24"/>
          <w:szCs w:val="24"/>
        </w:rPr>
        <w:t>Travelers</w:t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  <w:t xml:space="preserve">     </w:t>
      </w:r>
      <w:r w:rsidRPr="0086488A">
        <w:rPr>
          <w:rFonts w:ascii="Garamond" w:hAnsi="Garamond"/>
          <w:bCs/>
          <w:iCs/>
          <w:sz w:val="24"/>
          <w:szCs w:val="24"/>
        </w:rPr>
        <w:t>Hartford, CT</w:t>
      </w:r>
    </w:p>
    <w:p w14:paraId="4A59D6A5" w14:textId="55F1B6F2" w:rsidR="006D2E61" w:rsidRPr="0086488A" w:rsidRDefault="00AD701B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/>
          <w:sz w:val="24"/>
          <w:szCs w:val="24"/>
        </w:rPr>
        <w:t>Product Management Intern</w:t>
      </w:r>
      <w:r w:rsidR="00345D35" w:rsidRPr="0086488A">
        <w:rPr>
          <w:rFonts w:ascii="Garamond" w:hAnsi="Garamond"/>
          <w:bCs/>
          <w:i/>
          <w:sz w:val="24"/>
          <w:szCs w:val="24"/>
        </w:rPr>
        <w:tab/>
      </w:r>
      <w:r w:rsidR="00345D35" w:rsidRPr="0086488A">
        <w:rPr>
          <w:rFonts w:ascii="Garamond" w:hAnsi="Garamond"/>
          <w:bCs/>
          <w:i/>
          <w:sz w:val="24"/>
          <w:szCs w:val="24"/>
        </w:rPr>
        <w:tab/>
        <w:t xml:space="preserve">          </w:t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  <w:t xml:space="preserve">          </w:t>
      </w:r>
      <w:r w:rsidR="00611FA3">
        <w:rPr>
          <w:rFonts w:ascii="Garamond" w:hAnsi="Garamond"/>
          <w:bCs/>
          <w:i/>
          <w:sz w:val="24"/>
          <w:szCs w:val="24"/>
        </w:rPr>
        <w:t xml:space="preserve"> </w:t>
      </w:r>
      <w:r w:rsidR="00345D35" w:rsidRPr="0086488A">
        <w:rPr>
          <w:rFonts w:ascii="Garamond" w:hAnsi="Garamond"/>
          <w:bCs/>
          <w:iCs/>
          <w:sz w:val="24"/>
          <w:szCs w:val="24"/>
        </w:rPr>
        <w:t xml:space="preserve">June 2025 – </w:t>
      </w:r>
      <w:r w:rsidR="00611FA3">
        <w:rPr>
          <w:rFonts w:ascii="Garamond" w:hAnsi="Garamond"/>
          <w:bCs/>
          <w:iCs/>
          <w:sz w:val="24"/>
          <w:szCs w:val="24"/>
        </w:rPr>
        <w:t>August 2025</w:t>
      </w:r>
    </w:p>
    <w:p w14:paraId="2BC94254" w14:textId="77777777" w:rsidR="009F3F61" w:rsidRDefault="009F3F61" w:rsidP="00834D43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Developed and automated a pricing analytics system using SQL and Excel, enhancing regional planning for a $500M portfolio.</w:t>
      </w:r>
    </w:p>
    <w:p w14:paraId="022828DC" w14:textId="0DD7D6A8" w:rsidR="004E6F04" w:rsidRPr="004E6F04" w:rsidRDefault="004E6F04" w:rsidP="004E6F04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Achieved first place in Travelers' Intern Capstone Competition by creating an AI solution for a business challenge, presented to senior leadership for potential implementation across a $2.5B portfolio.</w:t>
      </w:r>
    </w:p>
    <w:p w14:paraId="49E322C3" w14:textId="14701E18" w:rsidR="00140CB4" w:rsidRPr="00140CB4" w:rsidRDefault="0089756E" w:rsidP="00140CB4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Conducted data analysis to pinpoint opportunities for cyber product growth and portfolio optimization, providing insights that informed strategic initiatives in a key market.</w:t>
      </w:r>
    </w:p>
    <w:p w14:paraId="7A8D4282" w14:textId="6612A684" w:rsidR="00A577D7" w:rsidRPr="0086488A" w:rsidRDefault="00A577D7" w:rsidP="00834D43">
      <w:pPr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/>
          <w:iCs/>
          <w:sz w:val="24"/>
          <w:szCs w:val="24"/>
        </w:rPr>
        <w:t>InsightEd</w:t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  <w:t xml:space="preserve">        </w:t>
      </w:r>
      <w:r w:rsidRPr="0086488A">
        <w:rPr>
          <w:rFonts w:ascii="Garamond" w:hAnsi="Garamond"/>
          <w:bCs/>
          <w:iCs/>
          <w:sz w:val="24"/>
          <w:szCs w:val="24"/>
        </w:rPr>
        <w:t>Chicago, IL</w:t>
      </w:r>
    </w:p>
    <w:p w14:paraId="6DE79357" w14:textId="4EF7C86B" w:rsidR="00A577D7" w:rsidRPr="0086488A" w:rsidRDefault="00A577D7" w:rsidP="00834D43">
      <w:pPr>
        <w:pStyle w:val="BodyAA"/>
        <w:contextualSpacing/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/>
          <w:sz w:val="24"/>
          <w:szCs w:val="24"/>
        </w:rPr>
        <w:t>Founder</w:t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="00B855B2" w:rsidRPr="0086488A">
        <w:rPr>
          <w:rFonts w:ascii="Garamond" w:hAnsi="Garamond"/>
          <w:bCs/>
          <w:i/>
          <w:sz w:val="24"/>
          <w:szCs w:val="24"/>
        </w:rPr>
        <w:tab/>
        <w:t xml:space="preserve">      </w:t>
      </w:r>
      <w:r w:rsidRPr="0086488A">
        <w:rPr>
          <w:rFonts w:ascii="Garamond" w:hAnsi="Garamond"/>
          <w:bCs/>
          <w:iCs/>
          <w:sz w:val="24"/>
          <w:szCs w:val="24"/>
        </w:rPr>
        <w:t>June 2024 –</w:t>
      </w:r>
      <w:r w:rsidR="00CF2267" w:rsidRPr="0086488A">
        <w:rPr>
          <w:rFonts w:ascii="Garamond" w:hAnsi="Garamond"/>
          <w:bCs/>
          <w:iCs/>
          <w:sz w:val="24"/>
          <w:szCs w:val="24"/>
        </w:rPr>
        <w:t xml:space="preserve"> </w:t>
      </w:r>
      <w:r w:rsidR="00B855B2" w:rsidRPr="0086488A">
        <w:rPr>
          <w:rFonts w:ascii="Garamond" w:hAnsi="Garamond"/>
          <w:bCs/>
          <w:iCs/>
          <w:sz w:val="24"/>
          <w:szCs w:val="24"/>
        </w:rPr>
        <w:t>December 2024</w:t>
      </w:r>
      <w:r w:rsidRPr="0086488A">
        <w:rPr>
          <w:rFonts w:ascii="Garamond" w:hAnsi="Garamond"/>
          <w:bCs/>
          <w:iCs/>
          <w:sz w:val="24"/>
          <w:szCs w:val="24"/>
        </w:rPr>
        <w:t xml:space="preserve"> </w:t>
      </w:r>
    </w:p>
    <w:p w14:paraId="16AED700" w14:textId="02C0CFB2" w:rsidR="0086488A" w:rsidRPr="0086488A" w:rsidRDefault="0086488A" w:rsidP="00834D43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 xml:space="preserve">Launched a venture in the Polsky accelerator, raising $7,000 while leading a team of six to create an adaptive survey platform for improved student mental health.</w:t>
      </w:r>
    </w:p>
    <w:p w14:paraId="421187AD" w14:textId="043D1867" w:rsidR="00904F39" w:rsidRDefault="00E8005F" w:rsidP="00EE75F3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 xml:space="preserve">Facilitated 20+ stakeholder interviews to define and prioritize feature roadmaps, utilizing human-centered design to expedite product development.</w:t>
      </w:r>
    </w:p>
    <w:p w14:paraId="0E45CFDE" w14:textId="725ADC0B" w:rsidR="00140CB4" w:rsidRPr="00140CB4" w:rsidRDefault="00904F39" w:rsidP="00140CB4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/>
          <w:iCs/>
          <w:sz w:val="24"/>
          <w:szCs w:val="24"/>
        </w:rPr>
        <w:t xml:space="preserve">Established partnerships with four schools to implement climate consulting solutions, enhancing the experience of over 1,500 students.</w:t>
      </w:r>
    </w:p>
    <w:p w14:paraId="5C3044D9" w14:textId="14CEA374" w:rsidR="00EC2599" w:rsidRPr="0086488A" w:rsidRDefault="00307939" w:rsidP="00834D43">
      <w:pPr>
        <w:spacing w:before="60"/>
        <w:contextualSpacing/>
        <w:rPr>
          <w:rFonts w:ascii="Garamond" w:hAnsi="Garamond"/>
          <w:sz w:val="24"/>
          <w:szCs w:val="24"/>
        </w:rPr>
      </w:pPr>
      <w:r w:rsidRPr="0086488A">
        <w:rPr>
          <w:rFonts w:ascii="Garamond" w:hAnsi="Garamond"/>
          <w:b/>
          <w:sz w:val="24"/>
          <w:szCs w:val="24"/>
        </w:rPr>
        <w:t>Napkin</w:t>
      </w:r>
      <w:r w:rsidR="00F2165E">
        <w:rPr>
          <w:rFonts w:ascii="Garamond" w:hAnsi="Garamond"/>
          <w:b/>
          <w:sz w:val="24"/>
          <w:szCs w:val="24"/>
        </w:rPr>
        <w:t xml:space="preserve"> AI</w:t>
      </w:r>
      <w:r w:rsidR="00EF06E1" w:rsidRPr="0086488A">
        <w:rPr>
          <w:rFonts w:ascii="Garamond" w:hAnsi="Garamond"/>
          <w:sz w:val="24"/>
          <w:szCs w:val="24"/>
        </w:rPr>
        <w:tab/>
      </w:r>
      <w:r w:rsidR="00EF06E1" w:rsidRPr="0086488A">
        <w:rPr>
          <w:rFonts w:ascii="Garamond" w:hAnsi="Garamond"/>
          <w:sz w:val="24"/>
          <w:szCs w:val="24"/>
        </w:rPr>
        <w:tab/>
        <w:t xml:space="preserve">     </w:t>
      </w:r>
      <w:r w:rsidR="00EC2599" w:rsidRPr="0086488A">
        <w:rPr>
          <w:rFonts w:ascii="Garamond" w:hAnsi="Garamond"/>
          <w:sz w:val="24"/>
          <w:szCs w:val="24"/>
        </w:rPr>
        <w:t xml:space="preserve"> </w:t>
      </w:r>
      <w:r w:rsidR="00EF06E1" w:rsidRPr="0086488A">
        <w:rPr>
          <w:rFonts w:ascii="Garamond" w:hAnsi="Garamond"/>
          <w:sz w:val="24"/>
          <w:szCs w:val="24"/>
        </w:rPr>
        <w:t xml:space="preserve">    </w:t>
      </w:r>
      <w:r w:rsidR="005E4A57" w:rsidRPr="0086488A">
        <w:rPr>
          <w:rFonts w:ascii="Garamond" w:hAnsi="Garamond"/>
          <w:sz w:val="24"/>
          <w:szCs w:val="24"/>
        </w:rPr>
        <w:t xml:space="preserve">             </w:t>
      </w:r>
      <w:r w:rsidR="00316A9E" w:rsidRPr="0086488A">
        <w:rPr>
          <w:rFonts w:ascii="Garamond" w:hAnsi="Garamond"/>
          <w:sz w:val="24"/>
          <w:szCs w:val="24"/>
        </w:rPr>
        <w:t xml:space="preserve">  </w:t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0163C4" w:rsidRPr="0086488A">
        <w:rPr>
          <w:rFonts w:ascii="Garamond" w:hAnsi="Garamond"/>
          <w:sz w:val="24"/>
          <w:szCs w:val="24"/>
        </w:rPr>
        <w:t xml:space="preserve">        </w:t>
      </w:r>
      <w:r w:rsidR="00143EB5" w:rsidRPr="0086488A">
        <w:rPr>
          <w:rFonts w:ascii="Garamond" w:hAnsi="Garamond"/>
          <w:sz w:val="24"/>
          <w:szCs w:val="24"/>
        </w:rPr>
        <w:t>Zürich, Switzerland</w:t>
      </w:r>
    </w:p>
    <w:p w14:paraId="2787A211" w14:textId="72BBC2BE" w:rsidR="00E240B4" w:rsidRPr="0086488A" w:rsidRDefault="00CA7D59" w:rsidP="00834D43">
      <w:pPr>
        <w:contextualSpacing/>
        <w:rPr>
          <w:rStyle w:val="normaltextrun"/>
          <w:rFonts w:ascii="Garamond" w:hAnsi="Garamond"/>
          <w:sz w:val="24"/>
          <w:szCs w:val="24"/>
        </w:rPr>
      </w:pPr>
      <w:r w:rsidRPr="0086488A">
        <w:rPr>
          <w:rFonts w:ascii="Garamond" w:hAnsi="Garamond"/>
          <w:i/>
          <w:sz w:val="24"/>
          <w:szCs w:val="24"/>
        </w:rPr>
        <w:t>Product Intern</w:t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  <w:t xml:space="preserve">        </w:t>
      </w:r>
      <w:r w:rsidR="00307939" w:rsidRPr="0086488A">
        <w:rPr>
          <w:rFonts w:ascii="Garamond" w:hAnsi="Garamond"/>
          <w:sz w:val="24"/>
          <w:szCs w:val="24"/>
        </w:rPr>
        <w:t xml:space="preserve">                                                                   March 2023 – </w:t>
      </w:r>
      <w:r w:rsidR="00F412AD" w:rsidRPr="0086488A">
        <w:rPr>
          <w:rFonts w:ascii="Garamond" w:hAnsi="Garamond"/>
          <w:sz w:val="24"/>
          <w:szCs w:val="24"/>
        </w:rPr>
        <w:t>December 2023</w:t>
      </w:r>
      <w:r w:rsidR="00EC2599" w:rsidRPr="0086488A">
        <w:rPr>
          <w:rFonts w:ascii="Garamond" w:hAnsi="Garamond"/>
          <w:sz w:val="24"/>
          <w:szCs w:val="24"/>
        </w:rPr>
        <w:t xml:space="preserve"> </w:t>
      </w:r>
    </w:p>
    <w:p w14:paraId="694438F6" w14:textId="08AD5EF2" w:rsidR="004F4D1A" w:rsidRPr="004F4D1A" w:rsidRDefault="004F4D1A" w:rsidP="004F4D1A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</w:pPr>
      <w:r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Developed a user analytics pipeline for desktop and mobile apps, analyzing SQL datasets to identify behaviors that drive retention for a 5,000+ user base.</w:t>
      </w:r>
    </w:p>
    <w:p w14:paraId="794A1DE4" w14:textId="1A336BC1" w:rsidR="004F4D1A" w:rsidRPr="004F4D1A" w:rsidRDefault="004F4D1A" w:rsidP="004F4D1A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</w:pPr>
      <w:r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Created dynamic Looker Studio dashboards to visualize key metrics, influencing weekly roadmap decisions and boosting user engagement.</w:t>
      </w:r>
    </w:p>
    <w:p w14:paraId="46B9D70E" w14:textId="4D9C11AF" w:rsidR="00DB1AF2" w:rsidRPr="00DB1AF2" w:rsidRDefault="004F4D1A" w:rsidP="00DB1AF2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</w:pPr>
      <w:r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Conducted data-driven UX research through 100+ user interviews, informing product iterations and enhancing the digital experience.</w:t>
      </w:r>
    </w:p>
    <w:p w14:paraId="677483A7" w14:textId="4F48A8AA" w:rsidR="00DB1AF2" w:rsidRPr="00DB1AF2" w:rsidRDefault="00DB1AF2" w:rsidP="00DB1AF2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</w:rPr>
        <w:t xml:space="preserve">Managed the distribution of product updates to approximately 10,000 users, increasing conversion rates and promoting higher engagement.</w:t>
      </w:r>
    </w:p>
    <w:p w14:paraId="1824A7EE" w14:textId="0DA8B10F" w:rsidR="00EC2599" w:rsidRPr="0086488A" w:rsidRDefault="00EC2599" w:rsidP="00593755">
      <w:pPr>
        <w:pStyle w:val="BodyAA"/>
        <w:contextualSpacing/>
        <w:rPr>
          <w:rFonts w:ascii="Garamond" w:hAnsi="Garamond"/>
          <w:bCs/>
          <w:iCs/>
          <w:sz w:val="24"/>
          <w:szCs w:val="24"/>
        </w:rPr>
      </w:pPr>
    </w:p>
    <w:p w14:paraId="1B689CFC" w14:textId="7344DCE2" w:rsidR="000D5AC9" w:rsidRPr="0086488A" w:rsidRDefault="008C5501" w:rsidP="00834D43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>SKILLS &amp; PROJECTS</w:t>
      </w:r>
      <w:r w:rsidR="0053760D" w:rsidRPr="0086488A">
        <w:rPr>
          <w:rFonts w:ascii="Garamond" w:hAnsi="Garamond"/>
          <w:iCs/>
          <w:sz w:val="24"/>
          <w:szCs w:val="24"/>
        </w:rPr>
        <w:tab/>
      </w:r>
      <w:r w:rsidR="0053760D" w:rsidRPr="0086488A">
        <w:rPr>
          <w:rFonts w:ascii="Garamond" w:hAnsi="Garamond"/>
          <w:iCs/>
          <w:sz w:val="24"/>
          <w:szCs w:val="24"/>
        </w:rPr>
        <w:tab/>
      </w:r>
      <w:r w:rsidR="0053760D" w:rsidRPr="0086488A">
        <w:rPr>
          <w:rFonts w:ascii="Garamond" w:hAnsi="Garamond"/>
          <w:iCs/>
          <w:sz w:val="24"/>
          <w:szCs w:val="24"/>
        </w:rPr>
        <w:tab/>
      </w:r>
      <w:r w:rsidR="0053760D" w:rsidRPr="0086488A">
        <w:rPr>
          <w:rFonts w:ascii="Garamond" w:hAnsi="Garamond"/>
          <w:iCs/>
          <w:sz w:val="24"/>
          <w:szCs w:val="24"/>
        </w:rPr>
        <w:tab/>
      </w:r>
    </w:p>
    <w:p w14:paraId="318F8E3E" w14:textId="219F3445" w:rsidR="00FC3737" w:rsidRPr="00FC3737" w:rsidRDefault="00FC3737" w:rsidP="00FC3737">
      <w:pPr>
        <w:pStyle w:val="BodyAA"/>
        <w:contextualSpacing/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</w:pP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Project example: Built a Python and SQL pipeline to scrape and present UChicago course feedback data in a clear, web</w:t>
      </w:r>
      <w:r w:rsidRPr="00FC3737">
        <w:rPr>
          <w:rFonts w:ascii="Cambria Math" w:eastAsia="Times New Roman" w:hAnsi="Cambria Math" w:cs="Cambria Math"/>
          <w:iCs/>
          <w:color w:val="auto"/>
          <w:sz w:val="24"/>
          <w:szCs w:val="24"/>
          <w:bdr w:val="none" w:sz="0" w:space="0" w:color="auto"/>
          <w:lang w:val="en-US"/>
        </w:rPr>
        <w:t>‑</w:t>
      </w: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accessible format</w:t>
      </w:r>
      <w:r w:rsidR="003D3F98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 xml:space="preserve"> </w:t>
      </w:r>
      <w:r w:rsidR="00316E5F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softHyphen/>
      </w:r>
      <w:r w:rsidR="00316E5F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softHyphen/>
      </w:r>
      <w:r w:rsidR="00373E6A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-</w:t>
      </w:r>
      <w:r w:rsidR="00316E5F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 xml:space="preserve"> </w:t>
      </w:r>
      <w:r w:rsidR="003D3F98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c</w:t>
      </w: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urrently used by 100+ students.</w:t>
      </w:r>
    </w:p>
    <w:p w14:paraId="6B50AB00" w14:textId="594B4651" w:rsidR="00FC3737" w:rsidRPr="00FC3737" w:rsidRDefault="00FC3737" w:rsidP="00FC3737">
      <w:pPr>
        <w:pStyle w:val="BodyAA"/>
        <w:contextualSpacing/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</w:pP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Python: Pandas, Flask | Querying in SQL</w:t>
      </w:r>
    </w:p>
    <w:p w14:paraId="6DED3021" w14:textId="14F9DCE9" w:rsidR="004C6F08" w:rsidRDefault="00FC3737" w:rsidP="00FC3737">
      <w:pPr>
        <w:pStyle w:val="BodyAA"/>
        <w:contextualSpacing/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</w:pP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Tools: Excel, Figma, Jira, Git, Firebase, Google Cloud, Notion, Microsoft Office, Linux</w:t>
      </w:r>
    </w:p>
    <w:p w14:paraId="13BD160F" w14:textId="77777777" w:rsidR="00FC3737" w:rsidRPr="0086488A" w:rsidRDefault="00FC3737" w:rsidP="00FC3737">
      <w:pPr>
        <w:pStyle w:val="BodyAA"/>
        <w:contextualSpacing/>
        <w:rPr>
          <w:rFonts w:ascii="Garamond" w:hAnsi="Garamond" w:cs="Times New Roman"/>
          <w:sz w:val="24"/>
          <w:szCs w:val="24"/>
          <w:lang w:val="en-US"/>
        </w:rPr>
      </w:pPr>
    </w:p>
    <w:p w14:paraId="3BA174F8" w14:textId="02959E6B" w:rsidR="000D5AC9" w:rsidRPr="0086488A" w:rsidRDefault="0053760D" w:rsidP="00834D43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4"/>
          <w:szCs w:val="24"/>
        </w:rPr>
      </w:pPr>
      <w:r w:rsidRPr="0086488A">
        <w:rPr>
          <w:rFonts w:ascii="Garamond" w:hAnsi="Garamond"/>
          <w:b/>
          <w:bCs/>
          <w:iCs/>
          <w:sz w:val="24"/>
          <w:szCs w:val="24"/>
        </w:rPr>
        <w:t>ACCOMPLISHMENTS</w:t>
      </w:r>
      <w:r w:rsidR="000906A9" w:rsidRPr="0086488A">
        <w:rPr>
          <w:rFonts w:ascii="Garamond" w:hAnsi="Garamond"/>
          <w:b/>
          <w:bCs/>
          <w:iCs/>
          <w:sz w:val="24"/>
          <w:szCs w:val="24"/>
        </w:rPr>
        <w:t xml:space="preserve"> &amp; HOBBIES</w:t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</w:p>
    <w:p w14:paraId="2C15C792" w14:textId="0FED82C5" w:rsidR="00140CB4" w:rsidRPr="00140CB4" w:rsidRDefault="00B858DA" w:rsidP="00140CB4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 xml:space="preserve">Secured $3,500 in startup competition funding for a current project, </w:t>
      </w:r>
      <w:hyperlink r:id="rId8">
        <w:r>
          <w:rPr>
            <w:rStyle w:val="Hyperlink"/>
            <w:rFonts w:ascii="Garamond" w:hAnsi="Garamond" w:cs="Times New Roman"/>
            <w:sz w:val="24"/>
            <w:szCs w:val="24"/>
            <w:lang w:val="en-US"/>
          </w:rPr>
          <w:t xml:space="preserve">Peak Focus</w:t>
        </w:r>
      </w:hyperlink>
      <w:r>
        <w:rPr>
          <w:rFonts w:ascii="Garamond" w:hAnsi="Garamond" w:cs="Times New Roman"/>
          <w:sz w:val="24"/>
          <w:szCs w:val="24"/>
          <w:lang w:val="en-US"/>
        </w:rPr>
        <w:t xml:space="preserve">.</w:t>
      </w:r>
    </w:p>
    <w:p w14:paraId="3B7BBADD" w14:textId="1F734B8C" w:rsidR="000906A9" w:rsidRDefault="00140CB4" w:rsidP="00140CB4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 xml:space="preserve">Serve as Education Chair of the UChicago Entrepreneurship Club, teaching entrepreneurship fundamentals to 25 students annually and mentoring new ventures.</w:t>
      </w:r>
    </w:p>
    <w:p w14:paraId="65522A4E" w14:textId="6463C9DB" w:rsidR="00DB1AF2" w:rsidRDefault="005179DF" w:rsidP="005179DF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Recognized as a Top Writer in Education on Medium, with articles generating 40,000+ views, including "</w:t>
      </w:r>
      <w:hyperlink r:id="rId9">
        <w:r>
          <w:rPr>
            <w:rStyle w:val="Hyperlink"/>
            <w:rFonts w:ascii="Garamond" w:eastAsia="Arial Unicode MS" w:hAnsi="Garamond" w:cs="Times New Roman"/>
            <w:i/>
            <w:iCs/>
            <w:bdr w:val="nil"/>
          </w:rPr>
          <w:t xml:space="preserve">When to Quit</w:t>
        </w:r>
      </w:hyperlink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" (33,000 views).</w:t>
      </w:r>
    </w:p>
    <w:sectPr w:rsidR="003010A0" w:rsidRPr="003010A0" w:rsidSect="009F284B">
      <w:footerReference w:type="even" r:id="rId10"/>
      <w:footerReference w:type="default" r:id="rId11"/>
      <w:type w:val="continuous"/>
      <w:pgSz w:w="12240" w:h="15840"/>
      <w:pgMar w:top="1008" w:right="1008" w:bottom="1008" w:left="1008" w:header="720" w:footer="720" w:gutter="0"/>
      <w:cols w:space="720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41741" w14:textId="77777777" w:rsidR="00DC0F0C" w:rsidRDefault="00DC0F0C">
      <w:r>
        <w:separator/>
      </w:r>
    </w:p>
  </w:endnote>
  <w:endnote w:type="continuationSeparator" w:id="0">
    <w:p w14:paraId="3DC41FC5" w14:textId="77777777" w:rsidR="00DC0F0C" w:rsidRDefault="00DC0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aramond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C539" w14:textId="77777777" w:rsidR="00CC7641" w:rsidRDefault="00BA1C6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9CF5B3" w14:textId="77777777" w:rsidR="00CC7641" w:rsidRDefault="00CC76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8794" w14:textId="77777777" w:rsidR="00CC7641" w:rsidRPr="00F14946" w:rsidRDefault="00CC7641" w:rsidP="00F14946">
    <w:pPr>
      <w:pStyle w:val="Footer"/>
      <w:jc w:val="cen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C28AD" w14:textId="77777777" w:rsidR="00DC0F0C" w:rsidRDefault="00DC0F0C">
      <w:r>
        <w:separator/>
      </w:r>
    </w:p>
  </w:footnote>
  <w:footnote w:type="continuationSeparator" w:id="0">
    <w:p w14:paraId="4766A8E3" w14:textId="77777777" w:rsidR="00DC0F0C" w:rsidRDefault="00DC0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7AF"/>
    <w:multiLevelType w:val="hybridMultilevel"/>
    <w:tmpl w:val="E41EDFA8"/>
    <w:lvl w:ilvl="0" w:tplc="1F80E8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644D5"/>
    <w:multiLevelType w:val="hybridMultilevel"/>
    <w:tmpl w:val="A858CCA2"/>
    <w:lvl w:ilvl="0" w:tplc="F3942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40C4F"/>
    <w:multiLevelType w:val="hybridMultilevel"/>
    <w:tmpl w:val="E97CFB46"/>
    <w:lvl w:ilvl="0" w:tplc="20B054D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014F6"/>
    <w:multiLevelType w:val="hybridMultilevel"/>
    <w:tmpl w:val="EA06AF38"/>
    <w:lvl w:ilvl="0" w:tplc="FE1C20A0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B4C4D"/>
    <w:multiLevelType w:val="hybridMultilevel"/>
    <w:tmpl w:val="97367906"/>
    <w:lvl w:ilvl="0" w:tplc="50A6456C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C14FA"/>
    <w:multiLevelType w:val="hybridMultilevel"/>
    <w:tmpl w:val="A5EE0EA2"/>
    <w:lvl w:ilvl="0" w:tplc="03424C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4BA864A">
      <w:start w:val="1"/>
      <w:numFmt w:val="bullet"/>
      <w:lvlText w:val="o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DCECFFA">
      <w:start w:val="1"/>
      <w:numFmt w:val="bullet"/>
      <w:lvlText w:val="▪"/>
      <w:lvlJc w:val="left"/>
      <w:pPr>
        <w:ind w:left="9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79EB9CC">
      <w:start w:val="1"/>
      <w:numFmt w:val="bullet"/>
      <w:lvlText w:val="•"/>
      <w:lvlJc w:val="left"/>
      <w:pPr>
        <w:ind w:left="17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ACE3420">
      <w:start w:val="1"/>
      <w:numFmt w:val="bullet"/>
      <w:lvlText w:val="o"/>
      <w:lvlJc w:val="left"/>
      <w:pPr>
        <w:ind w:left="24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46EB0AE">
      <w:start w:val="1"/>
      <w:numFmt w:val="bullet"/>
      <w:lvlText w:val="▪"/>
      <w:lvlJc w:val="left"/>
      <w:pPr>
        <w:ind w:left="31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97C7326">
      <w:start w:val="1"/>
      <w:numFmt w:val="bullet"/>
      <w:lvlText w:val="•"/>
      <w:lvlJc w:val="left"/>
      <w:pPr>
        <w:ind w:left="38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5A07EA">
      <w:start w:val="1"/>
      <w:numFmt w:val="bullet"/>
      <w:lvlText w:val="o"/>
      <w:lvlJc w:val="left"/>
      <w:pPr>
        <w:ind w:left="45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8861CDE">
      <w:start w:val="1"/>
      <w:numFmt w:val="bullet"/>
      <w:lvlText w:val="▪"/>
      <w:lvlJc w:val="left"/>
      <w:pPr>
        <w:ind w:left="53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3583A5C"/>
    <w:multiLevelType w:val="hybridMultilevel"/>
    <w:tmpl w:val="38081C40"/>
    <w:lvl w:ilvl="0" w:tplc="2354A31E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C44CA"/>
    <w:multiLevelType w:val="hybridMultilevel"/>
    <w:tmpl w:val="7FE277B2"/>
    <w:lvl w:ilvl="0" w:tplc="50A6456C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6020D"/>
    <w:multiLevelType w:val="hybridMultilevel"/>
    <w:tmpl w:val="80AE2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F1A24"/>
    <w:multiLevelType w:val="hybridMultilevel"/>
    <w:tmpl w:val="6E0E8F3E"/>
    <w:lvl w:ilvl="0" w:tplc="E6B44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766E7"/>
    <w:multiLevelType w:val="hybridMultilevel"/>
    <w:tmpl w:val="FC8AF0A0"/>
    <w:lvl w:ilvl="0" w:tplc="8408C85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76178"/>
    <w:multiLevelType w:val="hybridMultilevel"/>
    <w:tmpl w:val="4E30DB6C"/>
    <w:lvl w:ilvl="0" w:tplc="B6F457F2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534C3"/>
    <w:multiLevelType w:val="hybridMultilevel"/>
    <w:tmpl w:val="C6066644"/>
    <w:lvl w:ilvl="0" w:tplc="2354A31E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34769"/>
    <w:multiLevelType w:val="hybridMultilevel"/>
    <w:tmpl w:val="7458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C2870"/>
    <w:multiLevelType w:val="hybridMultilevel"/>
    <w:tmpl w:val="ECCE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37E26"/>
    <w:multiLevelType w:val="hybridMultilevel"/>
    <w:tmpl w:val="05D058EC"/>
    <w:lvl w:ilvl="0" w:tplc="3C7495B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530821">
    <w:abstractNumId w:val="5"/>
  </w:num>
  <w:num w:numId="2" w16cid:durableId="1535926829">
    <w:abstractNumId w:val="1"/>
  </w:num>
  <w:num w:numId="3" w16cid:durableId="1671906309">
    <w:abstractNumId w:val="13"/>
  </w:num>
  <w:num w:numId="4" w16cid:durableId="1669360997">
    <w:abstractNumId w:val="6"/>
  </w:num>
  <w:num w:numId="5" w16cid:durableId="178664276">
    <w:abstractNumId w:val="12"/>
  </w:num>
  <w:num w:numId="6" w16cid:durableId="1199968397">
    <w:abstractNumId w:val="15"/>
  </w:num>
  <w:num w:numId="7" w16cid:durableId="1083532645">
    <w:abstractNumId w:val="0"/>
  </w:num>
  <w:num w:numId="8" w16cid:durableId="1262374706">
    <w:abstractNumId w:val="3"/>
  </w:num>
  <w:num w:numId="9" w16cid:durableId="1484464833">
    <w:abstractNumId w:val="2"/>
  </w:num>
  <w:num w:numId="10" w16cid:durableId="584848619">
    <w:abstractNumId w:val="4"/>
  </w:num>
  <w:num w:numId="11" w16cid:durableId="1588999596">
    <w:abstractNumId w:val="7"/>
  </w:num>
  <w:num w:numId="12" w16cid:durableId="1175803835">
    <w:abstractNumId w:val="9"/>
  </w:num>
  <w:num w:numId="13" w16cid:durableId="1192184618">
    <w:abstractNumId w:val="10"/>
  </w:num>
  <w:num w:numId="14" w16cid:durableId="54351759">
    <w:abstractNumId w:val="8"/>
  </w:num>
  <w:num w:numId="15" w16cid:durableId="787743275">
    <w:abstractNumId w:val="11"/>
  </w:num>
  <w:num w:numId="16" w16cid:durableId="581835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hideGrammaticalError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F2"/>
    <w:rsid w:val="000012A1"/>
    <w:rsid w:val="00001DE3"/>
    <w:rsid w:val="00003833"/>
    <w:rsid w:val="0001187C"/>
    <w:rsid w:val="000163C4"/>
    <w:rsid w:val="000202CD"/>
    <w:rsid w:val="000235A5"/>
    <w:rsid w:val="0002483A"/>
    <w:rsid w:val="00035B28"/>
    <w:rsid w:val="000523D3"/>
    <w:rsid w:val="000637C5"/>
    <w:rsid w:val="00071690"/>
    <w:rsid w:val="000808E2"/>
    <w:rsid w:val="000906A9"/>
    <w:rsid w:val="000B4F8A"/>
    <w:rsid w:val="000C111B"/>
    <w:rsid w:val="000C3BB3"/>
    <w:rsid w:val="000C61E4"/>
    <w:rsid w:val="000C682B"/>
    <w:rsid w:val="000D16E1"/>
    <w:rsid w:val="000D5AC9"/>
    <w:rsid w:val="000E0CBA"/>
    <w:rsid w:val="000E2A6B"/>
    <w:rsid w:val="000E4F77"/>
    <w:rsid w:val="000E5532"/>
    <w:rsid w:val="00107937"/>
    <w:rsid w:val="001350A3"/>
    <w:rsid w:val="00140CB4"/>
    <w:rsid w:val="00143EB5"/>
    <w:rsid w:val="00147C85"/>
    <w:rsid w:val="00147EBE"/>
    <w:rsid w:val="00154075"/>
    <w:rsid w:val="001550ED"/>
    <w:rsid w:val="00155272"/>
    <w:rsid w:val="001564E9"/>
    <w:rsid w:val="001769D8"/>
    <w:rsid w:val="001774A4"/>
    <w:rsid w:val="001818A0"/>
    <w:rsid w:val="00184BFD"/>
    <w:rsid w:val="00186366"/>
    <w:rsid w:val="0019482B"/>
    <w:rsid w:val="00195B5B"/>
    <w:rsid w:val="001C1684"/>
    <w:rsid w:val="00213F1C"/>
    <w:rsid w:val="00215119"/>
    <w:rsid w:val="00220103"/>
    <w:rsid w:val="00225571"/>
    <w:rsid w:val="00227893"/>
    <w:rsid w:val="00247706"/>
    <w:rsid w:val="00251800"/>
    <w:rsid w:val="0025677A"/>
    <w:rsid w:val="00261167"/>
    <w:rsid w:val="00264A44"/>
    <w:rsid w:val="00281526"/>
    <w:rsid w:val="00284D65"/>
    <w:rsid w:val="002A0047"/>
    <w:rsid w:val="002A2479"/>
    <w:rsid w:val="002A765F"/>
    <w:rsid w:val="002A7D0E"/>
    <w:rsid w:val="002B5C89"/>
    <w:rsid w:val="002F612B"/>
    <w:rsid w:val="003010A0"/>
    <w:rsid w:val="00301B55"/>
    <w:rsid w:val="00307939"/>
    <w:rsid w:val="00316A9E"/>
    <w:rsid w:val="00316E5F"/>
    <w:rsid w:val="003256AF"/>
    <w:rsid w:val="0033393C"/>
    <w:rsid w:val="00341808"/>
    <w:rsid w:val="00345D35"/>
    <w:rsid w:val="00346BDC"/>
    <w:rsid w:val="00351ED0"/>
    <w:rsid w:val="0036534F"/>
    <w:rsid w:val="00373E6A"/>
    <w:rsid w:val="003928CB"/>
    <w:rsid w:val="00396161"/>
    <w:rsid w:val="00397501"/>
    <w:rsid w:val="003B02BA"/>
    <w:rsid w:val="003B2E4E"/>
    <w:rsid w:val="003B4190"/>
    <w:rsid w:val="003B75E7"/>
    <w:rsid w:val="003C5501"/>
    <w:rsid w:val="003D3F98"/>
    <w:rsid w:val="003D65CF"/>
    <w:rsid w:val="003D6D2D"/>
    <w:rsid w:val="003D7DFC"/>
    <w:rsid w:val="003E041D"/>
    <w:rsid w:val="003E6DB8"/>
    <w:rsid w:val="003F4717"/>
    <w:rsid w:val="003F6E0A"/>
    <w:rsid w:val="003F75ED"/>
    <w:rsid w:val="004009C8"/>
    <w:rsid w:val="00402E3F"/>
    <w:rsid w:val="00406A4A"/>
    <w:rsid w:val="00413C2A"/>
    <w:rsid w:val="004233EB"/>
    <w:rsid w:val="00430BB2"/>
    <w:rsid w:val="00437711"/>
    <w:rsid w:val="0048144F"/>
    <w:rsid w:val="004814C1"/>
    <w:rsid w:val="00486282"/>
    <w:rsid w:val="004A4B6D"/>
    <w:rsid w:val="004A579F"/>
    <w:rsid w:val="004A7033"/>
    <w:rsid w:val="004B22C1"/>
    <w:rsid w:val="004C0D83"/>
    <w:rsid w:val="004C33AD"/>
    <w:rsid w:val="004C6F08"/>
    <w:rsid w:val="004D30DA"/>
    <w:rsid w:val="004E0775"/>
    <w:rsid w:val="004E6F04"/>
    <w:rsid w:val="004F247B"/>
    <w:rsid w:val="004F4D1A"/>
    <w:rsid w:val="004F7C0B"/>
    <w:rsid w:val="00502B70"/>
    <w:rsid w:val="00502E59"/>
    <w:rsid w:val="00505ADD"/>
    <w:rsid w:val="005179DF"/>
    <w:rsid w:val="005258F1"/>
    <w:rsid w:val="005263E9"/>
    <w:rsid w:val="00530BDA"/>
    <w:rsid w:val="005358DB"/>
    <w:rsid w:val="0053760D"/>
    <w:rsid w:val="00544FEA"/>
    <w:rsid w:val="005513C3"/>
    <w:rsid w:val="005623D8"/>
    <w:rsid w:val="0056569F"/>
    <w:rsid w:val="005722BF"/>
    <w:rsid w:val="005755D1"/>
    <w:rsid w:val="00593755"/>
    <w:rsid w:val="005939D0"/>
    <w:rsid w:val="005A3732"/>
    <w:rsid w:val="005A7510"/>
    <w:rsid w:val="005B1240"/>
    <w:rsid w:val="005B46E5"/>
    <w:rsid w:val="005B49F2"/>
    <w:rsid w:val="005C4C8B"/>
    <w:rsid w:val="005C5A9E"/>
    <w:rsid w:val="005D3505"/>
    <w:rsid w:val="005E4A57"/>
    <w:rsid w:val="006007D3"/>
    <w:rsid w:val="006016A6"/>
    <w:rsid w:val="00603460"/>
    <w:rsid w:val="00607BDB"/>
    <w:rsid w:val="00611FA3"/>
    <w:rsid w:val="00617DFC"/>
    <w:rsid w:val="006241AC"/>
    <w:rsid w:val="00632314"/>
    <w:rsid w:val="006420EB"/>
    <w:rsid w:val="006521E7"/>
    <w:rsid w:val="00667399"/>
    <w:rsid w:val="0068147C"/>
    <w:rsid w:val="0068475A"/>
    <w:rsid w:val="006B6DFE"/>
    <w:rsid w:val="006D2E61"/>
    <w:rsid w:val="006D6DA8"/>
    <w:rsid w:val="006E4235"/>
    <w:rsid w:val="006E634D"/>
    <w:rsid w:val="006E6681"/>
    <w:rsid w:val="006F5408"/>
    <w:rsid w:val="006F6ED4"/>
    <w:rsid w:val="007132AA"/>
    <w:rsid w:val="00715AD0"/>
    <w:rsid w:val="00716CC0"/>
    <w:rsid w:val="00761884"/>
    <w:rsid w:val="00777982"/>
    <w:rsid w:val="007B6616"/>
    <w:rsid w:val="007D085F"/>
    <w:rsid w:val="007D37C6"/>
    <w:rsid w:val="007D4026"/>
    <w:rsid w:val="00806115"/>
    <w:rsid w:val="00807DBD"/>
    <w:rsid w:val="00817ED2"/>
    <w:rsid w:val="00823035"/>
    <w:rsid w:val="00824926"/>
    <w:rsid w:val="008309B2"/>
    <w:rsid w:val="00834D43"/>
    <w:rsid w:val="00836967"/>
    <w:rsid w:val="008635C4"/>
    <w:rsid w:val="008643B7"/>
    <w:rsid w:val="0086488A"/>
    <w:rsid w:val="00874E2F"/>
    <w:rsid w:val="0089058B"/>
    <w:rsid w:val="0089756E"/>
    <w:rsid w:val="008A5324"/>
    <w:rsid w:val="008A7257"/>
    <w:rsid w:val="008C3C32"/>
    <w:rsid w:val="008C5109"/>
    <w:rsid w:val="008C5501"/>
    <w:rsid w:val="008D1A36"/>
    <w:rsid w:val="00904F39"/>
    <w:rsid w:val="00910AD3"/>
    <w:rsid w:val="0091470E"/>
    <w:rsid w:val="00915A9E"/>
    <w:rsid w:val="00920D2E"/>
    <w:rsid w:val="00931CF6"/>
    <w:rsid w:val="00954BDA"/>
    <w:rsid w:val="0095698A"/>
    <w:rsid w:val="009575C9"/>
    <w:rsid w:val="0097077A"/>
    <w:rsid w:val="00970A15"/>
    <w:rsid w:val="00971A82"/>
    <w:rsid w:val="0099783C"/>
    <w:rsid w:val="009A4EE6"/>
    <w:rsid w:val="009A568D"/>
    <w:rsid w:val="009B593B"/>
    <w:rsid w:val="009C4948"/>
    <w:rsid w:val="009C7FEB"/>
    <w:rsid w:val="009D3C15"/>
    <w:rsid w:val="009D543A"/>
    <w:rsid w:val="009D6320"/>
    <w:rsid w:val="009E1BFF"/>
    <w:rsid w:val="009F146F"/>
    <w:rsid w:val="009F3F61"/>
    <w:rsid w:val="009F7B87"/>
    <w:rsid w:val="00A054F5"/>
    <w:rsid w:val="00A11171"/>
    <w:rsid w:val="00A17B87"/>
    <w:rsid w:val="00A24AB5"/>
    <w:rsid w:val="00A24EC1"/>
    <w:rsid w:val="00A26927"/>
    <w:rsid w:val="00A3117A"/>
    <w:rsid w:val="00A325D9"/>
    <w:rsid w:val="00A565E3"/>
    <w:rsid w:val="00A577D7"/>
    <w:rsid w:val="00A637F5"/>
    <w:rsid w:val="00A755E0"/>
    <w:rsid w:val="00A81836"/>
    <w:rsid w:val="00A9170F"/>
    <w:rsid w:val="00A9391A"/>
    <w:rsid w:val="00AA0743"/>
    <w:rsid w:val="00AA1FF0"/>
    <w:rsid w:val="00AD0885"/>
    <w:rsid w:val="00AD114C"/>
    <w:rsid w:val="00AD62DB"/>
    <w:rsid w:val="00AD701B"/>
    <w:rsid w:val="00B15DF2"/>
    <w:rsid w:val="00B20276"/>
    <w:rsid w:val="00B228B9"/>
    <w:rsid w:val="00B22C45"/>
    <w:rsid w:val="00B24F7C"/>
    <w:rsid w:val="00B2570C"/>
    <w:rsid w:val="00B335ED"/>
    <w:rsid w:val="00B34ECE"/>
    <w:rsid w:val="00B7268C"/>
    <w:rsid w:val="00B760AD"/>
    <w:rsid w:val="00B855B2"/>
    <w:rsid w:val="00B858DA"/>
    <w:rsid w:val="00B94C66"/>
    <w:rsid w:val="00B95DE5"/>
    <w:rsid w:val="00BA1C62"/>
    <w:rsid w:val="00BE0A25"/>
    <w:rsid w:val="00BE2565"/>
    <w:rsid w:val="00BF4482"/>
    <w:rsid w:val="00BF6C30"/>
    <w:rsid w:val="00C013C5"/>
    <w:rsid w:val="00C064A5"/>
    <w:rsid w:val="00C076FC"/>
    <w:rsid w:val="00C21AEF"/>
    <w:rsid w:val="00C23E6E"/>
    <w:rsid w:val="00C26DC0"/>
    <w:rsid w:val="00C35392"/>
    <w:rsid w:val="00C54AAF"/>
    <w:rsid w:val="00C556C1"/>
    <w:rsid w:val="00C574C5"/>
    <w:rsid w:val="00C7779C"/>
    <w:rsid w:val="00C87BD7"/>
    <w:rsid w:val="00C929DD"/>
    <w:rsid w:val="00CA7D59"/>
    <w:rsid w:val="00CB0200"/>
    <w:rsid w:val="00CB3B18"/>
    <w:rsid w:val="00CB56A0"/>
    <w:rsid w:val="00CC11D5"/>
    <w:rsid w:val="00CC5640"/>
    <w:rsid w:val="00CC7641"/>
    <w:rsid w:val="00CD1865"/>
    <w:rsid w:val="00CD2FC5"/>
    <w:rsid w:val="00CD5A34"/>
    <w:rsid w:val="00CE507C"/>
    <w:rsid w:val="00CF2267"/>
    <w:rsid w:val="00D039CC"/>
    <w:rsid w:val="00D04FF2"/>
    <w:rsid w:val="00D1068B"/>
    <w:rsid w:val="00D14934"/>
    <w:rsid w:val="00D55671"/>
    <w:rsid w:val="00D62CEC"/>
    <w:rsid w:val="00D868F9"/>
    <w:rsid w:val="00D90957"/>
    <w:rsid w:val="00DA0014"/>
    <w:rsid w:val="00DA67F7"/>
    <w:rsid w:val="00DB1AF2"/>
    <w:rsid w:val="00DB6E63"/>
    <w:rsid w:val="00DC0F0C"/>
    <w:rsid w:val="00DD38A4"/>
    <w:rsid w:val="00DE5A44"/>
    <w:rsid w:val="00DE769E"/>
    <w:rsid w:val="00DE770A"/>
    <w:rsid w:val="00DE7EA8"/>
    <w:rsid w:val="00DF1DC4"/>
    <w:rsid w:val="00E07279"/>
    <w:rsid w:val="00E240B4"/>
    <w:rsid w:val="00E271CD"/>
    <w:rsid w:val="00E35B4B"/>
    <w:rsid w:val="00E42BE7"/>
    <w:rsid w:val="00E638F3"/>
    <w:rsid w:val="00E76D07"/>
    <w:rsid w:val="00E8005F"/>
    <w:rsid w:val="00E838FE"/>
    <w:rsid w:val="00E8402F"/>
    <w:rsid w:val="00E872EB"/>
    <w:rsid w:val="00EA29B4"/>
    <w:rsid w:val="00EA5D11"/>
    <w:rsid w:val="00EC2599"/>
    <w:rsid w:val="00EC58B2"/>
    <w:rsid w:val="00ED3A73"/>
    <w:rsid w:val="00ED5E16"/>
    <w:rsid w:val="00ED7142"/>
    <w:rsid w:val="00ED78B2"/>
    <w:rsid w:val="00EE7B4F"/>
    <w:rsid w:val="00EF06E1"/>
    <w:rsid w:val="00EF6F60"/>
    <w:rsid w:val="00F00E14"/>
    <w:rsid w:val="00F02A7A"/>
    <w:rsid w:val="00F103A6"/>
    <w:rsid w:val="00F2165E"/>
    <w:rsid w:val="00F23963"/>
    <w:rsid w:val="00F250B1"/>
    <w:rsid w:val="00F3131B"/>
    <w:rsid w:val="00F34D61"/>
    <w:rsid w:val="00F36BB9"/>
    <w:rsid w:val="00F412AD"/>
    <w:rsid w:val="00F543D3"/>
    <w:rsid w:val="00F6622D"/>
    <w:rsid w:val="00F66E25"/>
    <w:rsid w:val="00F7262B"/>
    <w:rsid w:val="00F72712"/>
    <w:rsid w:val="00F82F34"/>
    <w:rsid w:val="00F83BE6"/>
    <w:rsid w:val="00F8563E"/>
    <w:rsid w:val="00FB0668"/>
    <w:rsid w:val="00FB12DC"/>
    <w:rsid w:val="00FB2253"/>
    <w:rsid w:val="00FC363E"/>
    <w:rsid w:val="00FC3737"/>
    <w:rsid w:val="00FC3932"/>
    <w:rsid w:val="00FD1444"/>
    <w:rsid w:val="00FE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4339"/>
  <w15:chartTrackingRefBased/>
  <w15:docId w15:val="{E6EF37C5-EF13-594B-AD14-DD97DD06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5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C2599"/>
    <w:pPr>
      <w:ind w:left="2160"/>
    </w:pPr>
    <w:rPr>
      <w:rFonts w:ascii="AGaramond" w:hAnsi="AGaramond"/>
      <w:b/>
      <w:sz w:val="72"/>
    </w:rPr>
  </w:style>
  <w:style w:type="character" w:customStyle="1" w:styleId="BodyTextIndentChar">
    <w:name w:val="Body Text Indent Char"/>
    <w:basedOn w:val="DefaultParagraphFont"/>
    <w:link w:val="BodyTextIndent"/>
    <w:rsid w:val="00EC2599"/>
    <w:rPr>
      <w:rFonts w:ascii="AGaramond" w:eastAsia="Times New Roman" w:hAnsi="AGaramond" w:cs="Times New Roman"/>
      <w:b/>
      <w:sz w:val="72"/>
      <w:szCs w:val="20"/>
    </w:rPr>
  </w:style>
  <w:style w:type="paragraph" w:styleId="Header">
    <w:name w:val="header"/>
    <w:basedOn w:val="Normal"/>
    <w:link w:val="HeaderChar"/>
    <w:rsid w:val="00EC25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C259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C25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599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EC2599"/>
  </w:style>
  <w:style w:type="paragraph" w:styleId="ListParagraph">
    <w:name w:val="List Paragraph"/>
    <w:basedOn w:val="Normal"/>
    <w:uiPriority w:val="34"/>
    <w:qFormat/>
    <w:rsid w:val="00EC2599"/>
    <w:pPr>
      <w:ind w:left="720"/>
      <w:contextualSpacing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BodyAA">
    <w:name w:val="Body A A"/>
    <w:rsid w:val="00EC2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val="it-IT"/>
    </w:rPr>
  </w:style>
  <w:style w:type="character" w:customStyle="1" w:styleId="normaltextrun">
    <w:name w:val="normaltextrun"/>
    <w:basedOn w:val="DefaultParagraphFont"/>
    <w:rsid w:val="00307939"/>
  </w:style>
  <w:style w:type="character" w:customStyle="1" w:styleId="eop">
    <w:name w:val="eop"/>
    <w:basedOn w:val="DefaultParagraphFont"/>
    <w:rsid w:val="00307939"/>
  </w:style>
  <w:style w:type="character" w:styleId="Hyperlink">
    <w:name w:val="Hyperlink"/>
    <w:basedOn w:val="DefaultParagraphFont"/>
    <w:uiPriority w:val="99"/>
    <w:unhideWhenUsed/>
    <w:rsid w:val="00F726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6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6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19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0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3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37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08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01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6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5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inkpeak.sho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en-hei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icarus-unbound/when-to-quit-7a4c363ba4ba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benjaminheim/Library/Group%20Containers/UBF8T346G9.Office/User%20Content.localized/Templates.localized/resume-ben-heim-10: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resume-ben-heim-10:2.dotx</Template>
  <TotalTime>44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Services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Heim</dc:creator>
  <cp:keywords/>
  <dc:description/>
  <cp:lastModifiedBy>Ben Heim</cp:lastModifiedBy>
  <cp:revision>91</cp:revision>
  <cp:lastPrinted>2018-08-20T21:24:00Z</cp:lastPrinted>
  <dcterms:created xsi:type="dcterms:W3CDTF">2025-03-31T19:38:00Z</dcterms:created>
  <dcterms:modified xsi:type="dcterms:W3CDTF">2025-08-14T20:07:00Z</dcterms:modified>
</cp:coreProperties>
</file>